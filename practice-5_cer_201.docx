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1BF4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32AC9" id="Group 2" o:spid="_x0000_s1026" alt="&quot;&quot;" style="position:absolute;margin-left:-35pt;margin-top:-35pt;width:11in;height:612.75pt;z-index:-25165721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0475678A" w14:textId="77777777" w:rsidTr="00C46B32">
        <w:trPr>
          <w:trHeight w:val="2716"/>
        </w:trPr>
        <w:tc>
          <w:tcPr>
            <w:tcW w:w="1439" w:type="dxa"/>
          </w:tcPr>
          <w:p w14:paraId="29CC11C5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14D279E7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D94265C5247644C488B262D0F4D153B3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99B4365" w14:textId="77777777" w:rsidR="005C38C7" w:rsidRDefault="005C38C7"/>
        </w:tc>
      </w:tr>
      <w:tr w:rsidR="005C38C7" w14:paraId="7286FB76" w14:textId="77777777" w:rsidTr="00BE7829">
        <w:trPr>
          <w:trHeight w:val="430"/>
        </w:trPr>
        <w:tc>
          <w:tcPr>
            <w:tcW w:w="14390" w:type="dxa"/>
            <w:gridSpan w:val="9"/>
          </w:tcPr>
          <w:p w14:paraId="2711D78D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FA6C41" id="Rectangle 22" o:spid="_x0000_s1026" alt="&quot;&quot;" style="position:absolute;margin-left:254pt;margin-top:20.35pt;width:212pt;height:2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01B983A9" w14:textId="77777777" w:rsidTr="00292168">
        <w:trPr>
          <w:trHeight w:val="408"/>
        </w:trPr>
        <w:tc>
          <w:tcPr>
            <w:tcW w:w="2878" w:type="dxa"/>
            <w:gridSpan w:val="2"/>
          </w:tcPr>
          <w:p w14:paraId="3F69C365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779D853" w14:textId="77777777" w:rsidR="005C38C7" w:rsidRPr="00292168" w:rsidRDefault="005C38C7" w:rsidP="00EE5A14">
            <w:pPr>
              <w:pStyle w:val="Heading2"/>
            </w:pPr>
            <w:sdt>
              <w:sdtPr>
                <w:id w:val="2065522394"/>
                <w:placeholder>
                  <w:docPart w:val="0D1F0E2EE91C4A2DB6CFF1A61697AC22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786CD1CC" w14:textId="77777777" w:rsidR="005C38C7" w:rsidRDefault="005C38C7"/>
        </w:tc>
      </w:tr>
      <w:tr w:rsidR="005C38C7" w14:paraId="2C1E7038" w14:textId="77777777" w:rsidTr="00DA07D7">
        <w:trPr>
          <w:trHeight w:val="854"/>
        </w:trPr>
        <w:tc>
          <w:tcPr>
            <w:tcW w:w="14390" w:type="dxa"/>
            <w:gridSpan w:val="9"/>
          </w:tcPr>
          <w:p w14:paraId="44FCAA4F" w14:textId="77777777" w:rsidR="005C38C7" w:rsidRDefault="005C38C7"/>
        </w:tc>
      </w:tr>
      <w:tr w:rsidR="005C38C7" w14:paraId="128F712D" w14:textId="77777777" w:rsidTr="00292168">
        <w:tc>
          <w:tcPr>
            <w:tcW w:w="1439" w:type="dxa"/>
          </w:tcPr>
          <w:p w14:paraId="26C3E4D2" w14:textId="77777777" w:rsidR="005C38C7" w:rsidRDefault="005C38C7"/>
        </w:tc>
        <w:tc>
          <w:tcPr>
            <w:tcW w:w="11512" w:type="dxa"/>
            <w:gridSpan w:val="7"/>
          </w:tcPr>
          <w:p w14:paraId="442E02E9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Aarav Sharma</w:t>
            </w:r>
          </w:p>
        </w:tc>
        <w:tc>
          <w:tcPr>
            <w:tcW w:w="1439" w:type="dxa"/>
          </w:tcPr>
          <w:p w14:paraId="34328E72" w14:textId="77777777" w:rsidR="005C38C7" w:rsidRDefault="005C38C7"/>
        </w:tc>
      </w:tr>
      <w:tr w:rsidR="005C38C7" w14:paraId="4527B259" w14:textId="77777777" w:rsidTr="00292168">
        <w:tc>
          <w:tcPr>
            <w:tcW w:w="2878" w:type="dxa"/>
            <w:gridSpan w:val="2"/>
          </w:tcPr>
          <w:p w14:paraId="23F582F2" w14:textId="77777777" w:rsidR="005C38C7" w:rsidRDefault="005C38C7"/>
        </w:tc>
        <w:tc>
          <w:tcPr>
            <w:tcW w:w="2878" w:type="dxa"/>
            <w:gridSpan w:val="2"/>
          </w:tcPr>
          <w:p w14:paraId="1CAD4F37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52228" id="Rectangle 23" o:spid="_x0000_s1026" alt="&quot;&quot;" style="position:absolute;margin-left:89.1pt;margin-top:15pt;width:251.95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3FC4A787" w14:textId="77777777" w:rsidR="005C38C7" w:rsidRDefault="005C38C7"/>
        </w:tc>
        <w:tc>
          <w:tcPr>
            <w:tcW w:w="2878" w:type="dxa"/>
          </w:tcPr>
          <w:p w14:paraId="765BC8DF" w14:textId="77777777" w:rsidR="005C38C7" w:rsidRDefault="005C38C7"/>
        </w:tc>
        <w:tc>
          <w:tcPr>
            <w:tcW w:w="2878" w:type="dxa"/>
            <w:gridSpan w:val="3"/>
          </w:tcPr>
          <w:p w14:paraId="3A360341" w14:textId="77777777" w:rsidR="005C38C7" w:rsidRDefault="005C38C7"/>
        </w:tc>
      </w:tr>
      <w:tr w:rsidR="005C38C7" w14:paraId="4E162697" w14:textId="77777777" w:rsidTr="00EE5A14">
        <w:trPr>
          <w:trHeight w:val="342"/>
        </w:trPr>
        <w:tc>
          <w:tcPr>
            <w:tcW w:w="2878" w:type="dxa"/>
            <w:gridSpan w:val="2"/>
          </w:tcPr>
          <w:p w14:paraId="1EF1E317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40A1AC44" w14:textId="77777777" w:rsidR="005C38C7" w:rsidRDefault="005C38C7" w:rsidP="00EE5A14">
            <w:pPr>
              <w:pStyle w:val="Heading2"/>
            </w:pPr>
            <w:sdt>
              <w:sdtPr>
                <w:id w:val="604704577"/>
                <w:placeholder>
                  <w:docPart w:val="27499E4F2E7D4C64A29ABE31EC53195F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155A8E6A" w14:textId="77777777" w:rsidR="005C38C7" w:rsidRDefault="005C38C7"/>
        </w:tc>
      </w:tr>
      <w:tr w:rsidR="005C38C7" w14:paraId="0C6408DE" w14:textId="77777777" w:rsidTr="005B09BE">
        <w:trPr>
          <w:trHeight w:val="412"/>
        </w:trPr>
        <w:tc>
          <w:tcPr>
            <w:tcW w:w="2878" w:type="dxa"/>
            <w:gridSpan w:val="2"/>
          </w:tcPr>
          <w:p w14:paraId="42D33D88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CEC599B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23668EC" w14:textId="77777777" w:rsidR="005C38C7" w:rsidRDefault="005C38C7"/>
        </w:tc>
      </w:tr>
      <w:tr w:rsidR="005C38C7" w14:paraId="33974C56" w14:textId="77777777" w:rsidTr="005B09BE">
        <w:trPr>
          <w:trHeight w:val="582"/>
        </w:trPr>
        <w:tc>
          <w:tcPr>
            <w:tcW w:w="2878" w:type="dxa"/>
            <w:gridSpan w:val="2"/>
          </w:tcPr>
          <w:p w14:paraId="74B4EC09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BD008BC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Smart City Management System</w:t>
            </w:r>
          </w:p>
        </w:tc>
        <w:tc>
          <w:tcPr>
            <w:tcW w:w="2878" w:type="dxa"/>
            <w:gridSpan w:val="3"/>
          </w:tcPr>
          <w:p w14:paraId="56EBEAB0" w14:textId="77777777" w:rsidR="005C38C7" w:rsidRDefault="005C38C7"/>
        </w:tc>
      </w:tr>
      <w:tr w:rsidR="005C38C7" w14:paraId="551319B6" w14:textId="77777777" w:rsidTr="005B09BE">
        <w:trPr>
          <w:trHeight w:val="666"/>
        </w:trPr>
        <w:tc>
          <w:tcPr>
            <w:tcW w:w="2878" w:type="dxa"/>
            <w:gridSpan w:val="2"/>
          </w:tcPr>
          <w:p w14:paraId="4E585662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2DF6D0F5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0BB1B4C" w14:textId="77777777" w:rsidR="005C38C7" w:rsidRDefault="005C38C7"/>
        </w:tc>
      </w:tr>
      <w:tr w:rsidR="005C38C7" w14:paraId="182AF4B5" w14:textId="77777777" w:rsidTr="005B09BE">
        <w:trPr>
          <w:trHeight w:val="666"/>
        </w:trPr>
        <w:tc>
          <w:tcPr>
            <w:tcW w:w="1439" w:type="dxa"/>
          </w:tcPr>
          <w:p w14:paraId="58CE328F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97670D0" w14:textId="77777777" w:rsidR="005C38C7" w:rsidRPr="005B09BE" w:rsidRDefault="005C38C7" w:rsidP="00EE5A14">
            <w:pPr>
              <w:jc w:val="center"/>
            </w:pPr>
            <w:sdt>
              <w:sdtPr>
                <w:id w:val="-922110409"/>
                <w:placeholder>
                  <w:docPart w:val="CB5EDAE5F0794B0689A26E5C7416F67C"/>
                </w:placeholder>
                <w15:appearance w15:val="hidden"/>
              </w:sdtPr>
              <w:sdtContent>
                <w:r>
                  <w:rPr>
                    <w:noProof/>
                  </w:rPr>
                  <w:t>46241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FD2C5BC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3F8A5F8" w14:textId="77777777" w:rsidR="005C38C7" w:rsidRDefault="005C38C7" w:rsidP="00EE5A14">
            <w:pPr>
              <w:jc w:val="center"/>
            </w:pPr>
            <w:r>
              <w:rPr>
                <w:noProof/>
              </w:rPr>
              <w:t>Aarav Sharma</w:t>
            </w:r>
            <w:r>
              <w:t xml:space="preserve">, </w:t>
            </w:r>
            <w:r>
              <w:rPr>
                <w:noProof/>
              </w:rPr>
              <w:t>Project Manager</w:t>
            </w:r>
          </w:p>
        </w:tc>
        <w:tc>
          <w:tcPr>
            <w:tcW w:w="1439" w:type="dxa"/>
          </w:tcPr>
          <w:p w14:paraId="550411C7" w14:textId="77777777" w:rsidR="005C38C7" w:rsidRDefault="005C38C7"/>
        </w:tc>
      </w:tr>
      <w:tr w:rsidR="005C38C7" w14:paraId="0521D940" w14:textId="77777777" w:rsidTr="005B09BE">
        <w:trPr>
          <w:trHeight w:val="490"/>
        </w:trPr>
        <w:tc>
          <w:tcPr>
            <w:tcW w:w="2878" w:type="dxa"/>
            <w:gridSpan w:val="2"/>
          </w:tcPr>
          <w:p w14:paraId="42FA8F6E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215D5A56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55F53E3" w14:textId="77777777" w:rsidR="005C38C7" w:rsidRDefault="005C38C7"/>
        </w:tc>
      </w:tr>
      <w:tr w:rsidR="005C38C7" w14:paraId="099DE240" w14:textId="77777777" w:rsidTr="005B09BE">
        <w:trPr>
          <w:trHeight w:val="985"/>
        </w:trPr>
        <w:tc>
          <w:tcPr>
            <w:tcW w:w="2878" w:type="dxa"/>
            <w:gridSpan w:val="2"/>
          </w:tcPr>
          <w:p w14:paraId="7E981F0C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2CEC1568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77FE0EF8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TechNova Solutions</w:t>
            </w:r>
          </w:p>
        </w:tc>
        <w:tc>
          <w:tcPr>
            <w:tcW w:w="2878" w:type="dxa"/>
            <w:vAlign w:val="center"/>
          </w:tcPr>
          <w:p w14:paraId="68913847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628E31F" w14:textId="77777777" w:rsidR="005C38C7" w:rsidRDefault="005C38C7"/>
        </w:tc>
      </w:tr>
    </w:tbl>
    <w:p w14:paraId="08FD5764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7A0E5C42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946009935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411134039" name="Rectangle 411134039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152771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93211142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2026624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82712831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93530325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4040140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33403875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37406104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31657197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69487336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5790326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34577829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37D24" id="Group 2" o:spid="_x0000_s1026" alt="&quot;&quot;" style="position:absolute;margin-left:-35pt;margin-top:-35pt;width:11in;height:612.75pt;z-index:-251653120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">
                <v:rect id="Rectangle 411134039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0D82B1E6" w14:textId="77777777" w:rsidTr="00C46B32">
        <w:trPr>
          <w:trHeight w:val="2716"/>
        </w:trPr>
        <w:tc>
          <w:tcPr>
            <w:tcW w:w="1439" w:type="dxa"/>
          </w:tcPr>
          <w:p w14:paraId="13F65461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6C0FBF37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413906622"/>
                <w:placeholder>
                  <w:docPart w:val="E3EEBD9B7AC54AFDA1888503ABAE1133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332780BD" w14:textId="77777777" w:rsidR="005C38C7" w:rsidRDefault="005C38C7"/>
        </w:tc>
      </w:tr>
      <w:tr w:rsidR="005C38C7" w14:paraId="22164581" w14:textId="77777777" w:rsidTr="00BE7829">
        <w:trPr>
          <w:trHeight w:val="430"/>
        </w:trPr>
        <w:tc>
          <w:tcPr>
            <w:tcW w:w="14390" w:type="dxa"/>
            <w:gridSpan w:val="9"/>
          </w:tcPr>
          <w:p w14:paraId="69EF72DC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687527323" name="Rectangle 16875273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D0CBD3" id="Rectangle 1687527323" o:spid="_x0000_s1026" alt="&quot;&quot;" style="position:absolute;margin-left:254pt;margin-top:20.35pt;width:212pt;height:2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6613EBDD" w14:textId="77777777" w:rsidTr="00292168">
        <w:trPr>
          <w:trHeight w:val="408"/>
        </w:trPr>
        <w:tc>
          <w:tcPr>
            <w:tcW w:w="2878" w:type="dxa"/>
            <w:gridSpan w:val="2"/>
          </w:tcPr>
          <w:p w14:paraId="4B7528B3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8A735C3" w14:textId="77777777" w:rsidR="005C38C7" w:rsidRPr="00292168" w:rsidRDefault="005C38C7" w:rsidP="00EE5A14">
            <w:pPr>
              <w:pStyle w:val="Heading2"/>
            </w:pPr>
            <w:sdt>
              <w:sdtPr>
                <w:id w:val="-137416197"/>
                <w:placeholder>
                  <w:docPart w:val="19626FA34C1D4A489F95E299883F888D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71C678C4" w14:textId="77777777" w:rsidR="005C38C7" w:rsidRDefault="005C38C7"/>
        </w:tc>
      </w:tr>
      <w:tr w:rsidR="005C38C7" w14:paraId="0168C23E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54C7672" w14:textId="77777777" w:rsidR="005C38C7" w:rsidRDefault="005C38C7"/>
        </w:tc>
      </w:tr>
      <w:tr w:rsidR="005C38C7" w14:paraId="057698B6" w14:textId="77777777" w:rsidTr="00292168">
        <w:tc>
          <w:tcPr>
            <w:tcW w:w="1439" w:type="dxa"/>
          </w:tcPr>
          <w:p w14:paraId="2AF07B4C" w14:textId="77777777" w:rsidR="005C38C7" w:rsidRDefault="005C38C7"/>
        </w:tc>
        <w:tc>
          <w:tcPr>
            <w:tcW w:w="11512" w:type="dxa"/>
            <w:gridSpan w:val="7"/>
          </w:tcPr>
          <w:p w14:paraId="66B6E3FB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Priya Patel</w:t>
            </w:r>
          </w:p>
        </w:tc>
        <w:tc>
          <w:tcPr>
            <w:tcW w:w="1439" w:type="dxa"/>
          </w:tcPr>
          <w:p w14:paraId="11550391" w14:textId="77777777" w:rsidR="005C38C7" w:rsidRDefault="005C38C7"/>
        </w:tc>
      </w:tr>
      <w:tr w:rsidR="005C38C7" w14:paraId="3E00A15E" w14:textId="77777777" w:rsidTr="00292168">
        <w:tc>
          <w:tcPr>
            <w:tcW w:w="2878" w:type="dxa"/>
            <w:gridSpan w:val="2"/>
          </w:tcPr>
          <w:p w14:paraId="31CD3916" w14:textId="77777777" w:rsidR="005C38C7" w:rsidRDefault="005C38C7"/>
        </w:tc>
        <w:tc>
          <w:tcPr>
            <w:tcW w:w="2878" w:type="dxa"/>
            <w:gridSpan w:val="2"/>
          </w:tcPr>
          <w:p w14:paraId="2913D8F6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049327115" name="Rectangle 104932711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40CE3" id="Rectangle 1049327115" o:spid="_x0000_s1026" alt="&quot;&quot;" style="position:absolute;margin-left:89.1pt;margin-top:15pt;width:251.95pt;height:2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9771248" w14:textId="77777777" w:rsidR="005C38C7" w:rsidRDefault="005C38C7"/>
        </w:tc>
        <w:tc>
          <w:tcPr>
            <w:tcW w:w="2878" w:type="dxa"/>
          </w:tcPr>
          <w:p w14:paraId="680547D8" w14:textId="77777777" w:rsidR="005C38C7" w:rsidRDefault="005C38C7"/>
        </w:tc>
        <w:tc>
          <w:tcPr>
            <w:tcW w:w="2878" w:type="dxa"/>
            <w:gridSpan w:val="3"/>
          </w:tcPr>
          <w:p w14:paraId="2DA214B1" w14:textId="77777777" w:rsidR="005C38C7" w:rsidRDefault="005C38C7"/>
        </w:tc>
      </w:tr>
      <w:tr w:rsidR="005C38C7" w14:paraId="0225AB71" w14:textId="77777777" w:rsidTr="00EE5A14">
        <w:trPr>
          <w:trHeight w:val="342"/>
        </w:trPr>
        <w:tc>
          <w:tcPr>
            <w:tcW w:w="2878" w:type="dxa"/>
            <w:gridSpan w:val="2"/>
          </w:tcPr>
          <w:p w14:paraId="393B6F89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832B330" w14:textId="77777777" w:rsidR="005C38C7" w:rsidRDefault="005C38C7" w:rsidP="00EE5A14">
            <w:pPr>
              <w:pStyle w:val="Heading2"/>
            </w:pPr>
            <w:sdt>
              <w:sdtPr>
                <w:id w:val="-1065404271"/>
                <w:placeholder>
                  <w:docPart w:val="2D87D48646434A66859231C73893829E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0C10F8CE" w14:textId="77777777" w:rsidR="005C38C7" w:rsidRDefault="005C38C7"/>
        </w:tc>
      </w:tr>
      <w:tr w:rsidR="005C38C7" w14:paraId="617C80C9" w14:textId="77777777" w:rsidTr="005B09BE">
        <w:trPr>
          <w:trHeight w:val="412"/>
        </w:trPr>
        <w:tc>
          <w:tcPr>
            <w:tcW w:w="2878" w:type="dxa"/>
            <w:gridSpan w:val="2"/>
          </w:tcPr>
          <w:p w14:paraId="7A2EAECB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BF48A0C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F60D949" w14:textId="77777777" w:rsidR="005C38C7" w:rsidRDefault="005C38C7"/>
        </w:tc>
      </w:tr>
      <w:tr w:rsidR="005C38C7" w14:paraId="04593CA6" w14:textId="77777777" w:rsidTr="005B09BE">
        <w:trPr>
          <w:trHeight w:val="582"/>
        </w:trPr>
        <w:tc>
          <w:tcPr>
            <w:tcW w:w="2878" w:type="dxa"/>
            <w:gridSpan w:val="2"/>
          </w:tcPr>
          <w:p w14:paraId="006592DD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3BFD4B7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AI-Based Attendance System</w:t>
            </w:r>
          </w:p>
        </w:tc>
        <w:tc>
          <w:tcPr>
            <w:tcW w:w="2878" w:type="dxa"/>
            <w:gridSpan w:val="3"/>
          </w:tcPr>
          <w:p w14:paraId="015065AD" w14:textId="77777777" w:rsidR="005C38C7" w:rsidRDefault="005C38C7"/>
        </w:tc>
      </w:tr>
      <w:tr w:rsidR="005C38C7" w14:paraId="2BC7C40C" w14:textId="77777777" w:rsidTr="005B09BE">
        <w:trPr>
          <w:trHeight w:val="666"/>
        </w:trPr>
        <w:tc>
          <w:tcPr>
            <w:tcW w:w="2878" w:type="dxa"/>
            <w:gridSpan w:val="2"/>
          </w:tcPr>
          <w:p w14:paraId="6E785284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9028FB8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2504084" w14:textId="77777777" w:rsidR="005C38C7" w:rsidRDefault="005C38C7"/>
        </w:tc>
      </w:tr>
      <w:tr w:rsidR="005C38C7" w14:paraId="0D1607C1" w14:textId="77777777" w:rsidTr="005B09BE">
        <w:trPr>
          <w:trHeight w:val="666"/>
        </w:trPr>
        <w:tc>
          <w:tcPr>
            <w:tcW w:w="1439" w:type="dxa"/>
          </w:tcPr>
          <w:p w14:paraId="29B8CDC3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1BA7DAB" w14:textId="77777777" w:rsidR="005C38C7" w:rsidRPr="005B09BE" w:rsidRDefault="005C38C7" w:rsidP="00EE5A14">
            <w:pPr>
              <w:jc w:val="center"/>
            </w:pPr>
            <w:sdt>
              <w:sdtPr>
                <w:id w:val="1571221916"/>
                <w:placeholder>
                  <w:docPart w:val="901FE2A6A578490EBD976E2BB762B720"/>
                </w:placeholder>
                <w15:appearance w15:val="hidden"/>
              </w:sdtPr>
              <w:sdtContent>
                <w:r>
                  <w:rPr>
                    <w:noProof/>
                  </w:rPr>
                  <w:t>46272</w:t>
                </w:r>
              </w:sdtContent>
            </w:sdt>
          </w:p>
        </w:tc>
        <w:tc>
          <w:tcPr>
            <w:tcW w:w="1439" w:type="dxa"/>
            <w:vAlign w:val="center"/>
          </w:tcPr>
          <w:p w14:paraId="5A73DC11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9CE54F0" w14:textId="77777777" w:rsidR="005C38C7" w:rsidRDefault="005C38C7" w:rsidP="00EE5A14">
            <w:pPr>
              <w:jc w:val="center"/>
            </w:pPr>
            <w:r>
              <w:rPr>
                <w:noProof/>
              </w:rPr>
              <w:t>Priya Patel</w:t>
            </w:r>
            <w:r>
              <w:t xml:space="preserve">, </w:t>
            </w:r>
            <w:r>
              <w:rPr>
                <w:noProof/>
              </w:rPr>
              <w:t>Team Leader</w:t>
            </w:r>
          </w:p>
        </w:tc>
        <w:tc>
          <w:tcPr>
            <w:tcW w:w="1439" w:type="dxa"/>
          </w:tcPr>
          <w:p w14:paraId="6B9D5014" w14:textId="77777777" w:rsidR="005C38C7" w:rsidRDefault="005C38C7"/>
        </w:tc>
      </w:tr>
      <w:tr w:rsidR="005C38C7" w14:paraId="6FD990A8" w14:textId="77777777" w:rsidTr="005B09BE">
        <w:trPr>
          <w:trHeight w:val="490"/>
        </w:trPr>
        <w:tc>
          <w:tcPr>
            <w:tcW w:w="2878" w:type="dxa"/>
            <w:gridSpan w:val="2"/>
          </w:tcPr>
          <w:p w14:paraId="21342D97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9C5AF5A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FE5040F" w14:textId="77777777" w:rsidR="005C38C7" w:rsidRDefault="005C38C7"/>
        </w:tc>
      </w:tr>
      <w:tr w:rsidR="005C38C7" w14:paraId="639972A9" w14:textId="77777777" w:rsidTr="005B09BE">
        <w:trPr>
          <w:trHeight w:val="985"/>
        </w:trPr>
        <w:tc>
          <w:tcPr>
            <w:tcW w:w="2878" w:type="dxa"/>
            <w:gridSpan w:val="2"/>
          </w:tcPr>
          <w:p w14:paraId="088F7BBD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038ABB22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7C39C70A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NextGen Technologies</w:t>
            </w:r>
          </w:p>
        </w:tc>
        <w:tc>
          <w:tcPr>
            <w:tcW w:w="2878" w:type="dxa"/>
            <w:vAlign w:val="center"/>
          </w:tcPr>
          <w:p w14:paraId="4F95B39B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D182D95" w14:textId="77777777" w:rsidR="005C38C7" w:rsidRDefault="005C38C7"/>
        </w:tc>
      </w:tr>
    </w:tbl>
    <w:p w14:paraId="10D0ACD1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30828539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4437787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181563907" name="Rectangle 1181563907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993534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63558519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37617438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06049184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43339919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4200242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83446513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30753990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1999170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27850206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19414872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99355020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469B0" id="Group 2" o:spid="_x0000_s1026" alt="&quot;&quot;" style="position:absolute;margin-left:-35pt;margin-top:-35pt;width:11in;height:612.75pt;z-index:-251649024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">
                <v:rect id="Rectangle 1181563907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175B4C9C" w14:textId="77777777" w:rsidTr="00C46B32">
        <w:trPr>
          <w:trHeight w:val="2716"/>
        </w:trPr>
        <w:tc>
          <w:tcPr>
            <w:tcW w:w="1439" w:type="dxa"/>
          </w:tcPr>
          <w:p w14:paraId="1A3DB77F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4CB54A2B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1702356762"/>
                <w:placeholder>
                  <w:docPart w:val="C04F3A67CB7D44068E6EB7502516F85B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1EB34F4" w14:textId="77777777" w:rsidR="005C38C7" w:rsidRDefault="005C38C7"/>
        </w:tc>
      </w:tr>
      <w:tr w:rsidR="005C38C7" w14:paraId="455AA32E" w14:textId="77777777" w:rsidTr="00BE7829">
        <w:trPr>
          <w:trHeight w:val="430"/>
        </w:trPr>
        <w:tc>
          <w:tcPr>
            <w:tcW w:w="14390" w:type="dxa"/>
            <w:gridSpan w:val="9"/>
          </w:tcPr>
          <w:p w14:paraId="2496B997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65875420" name="Rectangle 26587542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8CB4D7" id="Rectangle 265875420" o:spid="_x0000_s1026" alt="&quot;&quot;" style="position:absolute;margin-left:254pt;margin-top:20.35pt;width:212pt;height:2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6861DE65" w14:textId="77777777" w:rsidTr="00292168">
        <w:trPr>
          <w:trHeight w:val="408"/>
        </w:trPr>
        <w:tc>
          <w:tcPr>
            <w:tcW w:w="2878" w:type="dxa"/>
            <w:gridSpan w:val="2"/>
          </w:tcPr>
          <w:p w14:paraId="413306EF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D9DD5E4" w14:textId="77777777" w:rsidR="005C38C7" w:rsidRPr="00292168" w:rsidRDefault="005C38C7" w:rsidP="00EE5A14">
            <w:pPr>
              <w:pStyle w:val="Heading2"/>
            </w:pPr>
            <w:sdt>
              <w:sdtPr>
                <w:id w:val="1213771365"/>
                <w:placeholder>
                  <w:docPart w:val="AB55EE0B1AE7448A8B02FA4873D87010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B236838" w14:textId="77777777" w:rsidR="005C38C7" w:rsidRDefault="005C38C7"/>
        </w:tc>
      </w:tr>
      <w:tr w:rsidR="005C38C7" w14:paraId="755F76D5" w14:textId="77777777" w:rsidTr="00DA07D7">
        <w:trPr>
          <w:trHeight w:val="854"/>
        </w:trPr>
        <w:tc>
          <w:tcPr>
            <w:tcW w:w="14390" w:type="dxa"/>
            <w:gridSpan w:val="9"/>
          </w:tcPr>
          <w:p w14:paraId="0D9DAF6C" w14:textId="77777777" w:rsidR="005C38C7" w:rsidRDefault="005C38C7"/>
        </w:tc>
      </w:tr>
      <w:tr w:rsidR="005C38C7" w14:paraId="4F12AAB5" w14:textId="77777777" w:rsidTr="00292168">
        <w:tc>
          <w:tcPr>
            <w:tcW w:w="1439" w:type="dxa"/>
          </w:tcPr>
          <w:p w14:paraId="6A5EB6D9" w14:textId="77777777" w:rsidR="005C38C7" w:rsidRDefault="005C38C7"/>
        </w:tc>
        <w:tc>
          <w:tcPr>
            <w:tcW w:w="11512" w:type="dxa"/>
            <w:gridSpan w:val="7"/>
          </w:tcPr>
          <w:p w14:paraId="4E998B35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Rohan Mehta</w:t>
            </w:r>
          </w:p>
        </w:tc>
        <w:tc>
          <w:tcPr>
            <w:tcW w:w="1439" w:type="dxa"/>
          </w:tcPr>
          <w:p w14:paraId="737E4B10" w14:textId="77777777" w:rsidR="005C38C7" w:rsidRDefault="005C38C7"/>
        </w:tc>
      </w:tr>
      <w:tr w:rsidR="005C38C7" w14:paraId="485BB448" w14:textId="77777777" w:rsidTr="00292168">
        <w:tc>
          <w:tcPr>
            <w:tcW w:w="2878" w:type="dxa"/>
            <w:gridSpan w:val="2"/>
          </w:tcPr>
          <w:p w14:paraId="1A2BD260" w14:textId="77777777" w:rsidR="005C38C7" w:rsidRDefault="005C38C7"/>
        </w:tc>
        <w:tc>
          <w:tcPr>
            <w:tcW w:w="2878" w:type="dxa"/>
            <w:gridSpan w:val="2"/>
          </w:tcPr>
          <w:p w14:paraId="1E326094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732481429" name="Rectangle 17324814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25B4E" id="Rectangle 1732481429" o:spid="_x0000_s1026" alt="&quot;&quot;" style="position:absolute;margin-left:89.1pt;margin-top:15pt;width:251.9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DAFCDFC" w14:textId="77777777" w:rsidR="005C38C7" w:rsidRDefault="005C38C7"/>
        </w:tc>
        <w:tc>
          <w:tcPr>
            <w:tcW w:w="2878" w:type="dxa"/>
          </w:tcPr>
          <w:p w14:paraId="2C7DE336" w14:textId="77777777" w:rsidR="005C38C7" w:rsidRDefault="005C38C7"/>
        </w:tc>
        <w:tc>
          <w:tcPr>
            <w:tcW w:w="2878" w:type="dxa"/>
            <w:gridSpan w:val="3"/>
          </w:tcPr>
          <w:p w14:paraId="74825DF7" w14:textId="77777777" w:rsidR="005C38C7" w:rsidRDefault="005C38C7"/>
        </w:tc>
      </w:tr>
      <w:tr w:rsidR="005C38C7" w14:paraId="21FEAA4B" w14:textId="77777777" w:rsidTr="00EE5A14">
        <w:trPr>
          <w:trHeight w:val="342"/>
        </w:trPr>
        <w:tc>
          <w:tcPr>
            <w:tcW w:w="2878" w:type="dxa"/>
            <w:gridSpan w:val="2"/>
          </w:tcPr>
          <w:p w14:paraId="01200933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450D913D" w14:textId="77777777" w:rsidR="005C38C7" w:rsidRDefault="005C38C7" w:rsidP="00EE5A14">
            <w:pPr>
              <w:pStyle w:val="Heading2"/>
            </w:pPr>
            <w:sdt>
              <w:sdtPr>
                <w:id w:val="-1348247061"/>
                <w:placeholder>
                  <w:docPart w:val="1F9DE139E0BA4C7CA030F8590B4205FA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3489B557" w14:textId="77777777" w:rsidR="005C38C7" w:rsidRDefault="005C38C7"/>
        </w:tc>
      </w:tr>
      <w:tr w:rsidR="005C38C7" w14:paraId="51A40C8D" w14:textId="77777777" w:rsidTr="005B09BE">
        <w:trPr>
          <w:trHeight w:val="412"/>
        </w:trPr>
        <w:tc>
          <w:tcPr>
            <w:tcW w:w="2878" w:type="dxa"/>
            <w:gridSpan w:val="2"/>
          </w:tcPr>
          <w:p w14:paraId="41D7B100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0AAE17DB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3D5F1A4" w14:textId="77777777" w:rsidR="005C38C7" w:rsidRDefault="005C38C7"/>
        </w:tc>
      </w:tr>
      <w:tr w:rsidR="005C38C7" w14:paraId="0FE0645A" w14:textId="77777777" w:rsidTr="005B09BE">
        <w:trPr>
          <w:trHeight w:val="582"/>
        </w:trPr>
        <w:tc>
          <w:tcPr>
            <w:tcW w:w="2878" w:type="dxa"/>
            <w:gridSpan w:val="2"/>
          </w:tcPr>
          <w:p w14:paraId="1D824D40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ADA436D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E-Commerce Website Development</w:t>
            </w:r>
          </w:p>
        </w:tc>
        <w:tc>
          <w:tcPr>
            <w:tcW w:w="2878" w:type="dxa"/>
            <w:gridSpan w:val="3"/>
          </w:tcPr>
          <w:p w14:paraId="125988C3" w14:textId="77777777" w:rsidR="005C38C7" w:rsidRDefault="005C38C7"/>
        </w:tc>
      </w:tr>
      <w:tr w:rsidR="005C38C7" w14:paraId="2D79C4CB" w14:textId="77777777" w:rsidTr="005B09BE">
        <w:trPr>
          <w:trHeight w:val="666"/>
        </w:trPr>
        <w:tc>
          <w:tcPr>
            <w:tcW w:w="2878" w:type="dxa"/>
            <w:gridSpan w:val="2"/>
          </w:tcPr>
          <w:p w14:paraId="2E769D6C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782121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3FC3492" w14:textId="77777777" w:rsidR="005C38C7" w:rsidRDefault="005C38C7"/>
        </w:tc>
      </w:tr>
      <w:tr w:rsidR="005C38C7" w14:paraId="54196D47" w14:textId="77777777" w:rsidTr="005B09BE">
        <w:trPr>
          <w:trHeight w:val="666"/>
        </w:trPr>
        <w:tc>
          <w:tcPr>
            <w:tcW w:w="1439" w:type="dxa"/>
          </w:tcPr>
          <w:p w14:paraId="337F6E0C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AAD9515" w14:textId="77777777" w:rsidR="005C38C7" w:rsidRPr="005B09BE" w:rsidRDefault="005C38C7" w:rsidP="00EE5A14">
            <w:pPr>
              <w:jc w:val="center"/>
            </w:pPr>
            <w:sdt>
              <w:sdtPr>
                <w:id w:val="-569115713"/>
                <w:placeholder>
                  <w:docPart w:val="049AF5BDD3FD4A5399B64BCF290D3005"/>
                </w:placeholder>
                <w15:appearance w15:val="hidden"/>
              </w:sdtPr>
              <w:sdtContent>
                <w:r>
                  <w:rPr>
                    <w:noProof/>
                  </w:rPr>
                  <w:t>46302</w:t>
                </w:r>
              </w:sdtContent>
            </w:sdt>
          </w:p>
        </w:tc>
        <w:tc>
          <w:tcPr>
            <w:tcW w:w="1439" w:type="dxa"/>
            <w:vAlign w:val="center"/>
          </w:tcPr>
          <w:p w14:paraId="303D0E7D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1618C4E" w14:textId="77777777" w:rsidR="005C38C7" w:rsidRDefault="005C38C7" w:rsidP="00EE5A14">
            <w:pPr>
              <w:jc w:val="center"/>
            </w:pPr>
            <w:r>
              <w:rPr>
                <w:noProof/>
              </w:rPr>
              <w:t>Rohan Mehta</w:t>
            </w:r>
            <w:r>
              <w:t xml:space="preserve">, </w:t>
            </w:r>
            <w:r>
              <w:rPr>
                <w:noProof/>
              </w:rPr>
              <w:t>Software Engineer</w:t>
            </w:r>
          </w:p>
        </w:tc>
        <w:tc>
          <w:tcPr>
            <w:tcW w:w="1439" w:type="dxa"/>
          </w:tcPr>
          <w:p w14:paraId="06505D56" w14:textId="77777777" w:rsidR="005C38C7" w:rsidRDefault="005C38C7"/>
        </w:tc>
      </w:tr>
      <w:tr w:rsidR="005C38C7" w14:paraId="414C8172" w14:textId="77777777" w:rsidTr="005B09BE">
        <w:trPr>
          <w:trHeight w:val="490"/>
        </w:trPr>
        <w:tc>
          <w:tcPr>
            <w:tcW w:w="2878" w:type="dxa"/>
            <w:gridSpan w:val="2"/>
          </w:tcPr>
          <w:p w14:paraId="6E82301B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137C6A8E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7108F0C" w14:textId="77777777" w:rsidR="005C38C7" w:rsidRDefault="005C38C7"/>
        </w:tc>
      </w:tr>
      <w:tr w:rsidR="005C38C7" w14:paraId="1B947D44" w14:textId="77777777" w:rsidTr="005B09BE">
        <w:trPr>
          <w:trHeight w:val="985"/>
        </w:trPr>
        <w:tc>
          <w:tcPr>
            <w:tcW w:w="2878" w:type="dxa"/>
            <w:gridSpan w:val="2"/>
          </w:tcPr>
          <w:p w14:paraId="2F0ED432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66EF5D93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07E5C153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InnovateX Pvt. Ltd.</w:t>
            </w:r>
          </w:p>
        </w:tc>
        <w:tc>
          <w:tcPr>
            <w:tcW w:w="2878" w:type="dxa"/>
            <w:vAlign w:val="center"/>
          </w:tcPr>
          <w:p w14:paraId="1436365E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ED063E0" w14:textId="77777777" w:rsidR="005C38C7" w:rsidRDefault="005C38C7"/>
        </w:tc>
      </w:tr>
    </w:tbl>
    <w:p w14:paraId="2A965AF8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652C9796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807021013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359655142" name="Rectangle 359655142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602595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70109382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16704982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61492252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54283350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47519820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79795946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56636228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03520953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1859799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7091992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30046573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9648E" id="Group 2" o:spid="_x0000_s1026" alt="&quot;&quot;" style="position:absolute;margin-left:-35pt;margin-top:-35pt;width:11in;height:612.75pt;z-index:-251644928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">
                <v:rect id="Rectangle 35965514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57F34760" w14:textId="77777777" w:rsidTr="00C46B32">
        <w:trPr>
          <w:trHeight w:val="2716"/>
        </w:trPr>
        <w:tc>
          <w:tcPr>
            <w:tcW w:w="1439" w:type="dxa"/>
          </w:tcPr>
          <w:p w14:paraId="7AC037DF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3B2C52CF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1051650123"/>
                <w:placeholder>
                  <w:docPart w:val="901FF0B770B345B3B19ADE7D786472E6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2E719F26" w14:textId="77777777" w:rsidR="005C38C7" w:rsidRDefault="005C38C7"/>
        </w:tc>
      </w:tr>
      <w:tr w:rsidR="005C38C7" w14:paraId="2259FE0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2B060E29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001692770" name="Rectangle 100169277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EA206E" id="Rectangle 1001692770" o:spid="_x0000_s1026" alt="&quot;&quot;" style="position:absolute;margin-left:254pt;margin-top:20.35pt;width:212pt;height:21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275DB732" w14:textId="77777777" w:rsidTr="00292168">
        <w:trPr>
          <w:trHeight w:val="408"/>
        </w:trPr>
        <w:tc>
          <w:tcPr>
            <w:tcW w:w="2878" w:type="dxa"/>
            <w:gridSpan w:val="2"/>
          </w:tcPr>
          <w:p w14:paraId="71734927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ECA4B9C" w14:textId="77777777" w:rsidR="005C38C7" w:rsidRPr="00292168" w:rsidRDefault="005C38C7" w:rsidP="00EE5A14">
            <w:pPr>
              <w:pStyle w:val="Heading2"/>
            </w:pPr>
            <w:sdt>
              <w:sdtPr>
                <w:id w:val="-246431136"/>
                <w:placeholder>
                  <w:docPart w:val="50DF5DD652C840EB94026EC033775200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61C395FB" w14:textId="77777777" w:rsidR="005C38C7" w:rsidRDefault="005C38C7"/>
        </w:tc>
      </w:tr>
      <w:tr w:rsidR="005C38C7" w14:paraId="14736A1B" w14:textId="77777777" w:rsidTr="00DA07D7">
        <w:trPr>
          <w:trHeight w:val="854"/>
        </w:trPr>
        <w:tc>
          <w:tcPr>
            <w:tcW w:w="14390" w:type="dxa"/>
            <w:gridSpan w:val="9"/>
          </w:tcPr>
          <w:p w14:paraId="5149BA0D" w14:textId="77777777" w:rsidR="005C38C7" w:rsidRDefault="005C38C7"/>
        </w:tc>
      </w:tr>
      <w:tr w:rsidR="005C38C7" w14:paraId="54520116" w14:textId="77777777" w:rsidTr="00292168">
        <w:tc>
          <w:tcPr>
            <w:tcW w:w="1439" w:type="dxa"/>
          </w:tcPr>
          <w:p w14:paraId="2ABA3812" w14:textId="77777777" w:rsidR="005C38C7" w:rsidRDefault="005C38C7"/>
        </w:tc>
        <w:tc>
          <w:tcPr>
            <w:tcW w:w="11512" w:type="dxa"/>
            <w:gridSpan w:val="7"/>
          </w:tcPr>
          <w:p w14:paraId="4505CF19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Sneha Verma</w:t>
            </w:r>
          </w:p>
        </w:tc>
        <w:tc>
          <w:tcPr>
            <w:tcW w:w="1439" w:type="dxa"/>
          </w:tcPr>
          <w:p w14:paraId="0AE6D3A4" w14:textId="77777777" w:rsidR="005C38C7" w:rsidRDefault="005C38C7"/>
        </w:tc>
      </w:tr>
      <w:tr w:rsidR="005C38C7" w14:paraId="6D1B4ED8" w14:textId="77777777" w:rsidTr="00292168">
        <w:tc>
          <w:tcPr>
            <w:tcW w:w="2878" w:type="dxa"/>
            <w:gridSpan w:val="2"/>
          </w:tcPr>
          <w:p w14:paraId="69007FE8" w14:textId="77777777" w:rsidR="005C38C7" w:rsidRDefault="005C38C7"/>
        </w:tc>
        <w:tc>
          <w:tcPr>
            <w:tcW w:w="2878" w:type="dxa"/>
            <w:gridSpan w:val="2"/>
          </w:tcPr>
          <w:p w14:paraId="5337DC18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882141248" name="Rectangle 88214124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83E4CA" id="Rectangle 882141248" o:spid="_x0000_s1026" alt="&quot;&quot;" style="position:absolute;margin-left:89.1pt;margin-top:15pt;width:251.95pt;height:2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21036561" w14:textId="77777777" w:rsidR="005C38C7" w:rsidRDefault="005C38C7"/>
        </w:tc>
        <w:tc>
          <w:tcPr>
            <w:tcW w:w="2878" w:type="dxa"/>
          </w:tcPr>
          <w:p w14:paraId="1A54F9DB" w14:textId="77777777" w:rsidR="005C38C7" w:rsidRDefault="005C38C7"/>
        </w:tc>
        <w:tc>
          <w:tcPr>
            <w:tcW w:w="2878" w:type="dxa"/>
            <w:gridSpan w:val="3"/>
          </w:tcPr>
          <w:p w14:paraId="49020234" w14:textId="77777777" w:rsidR="005C38C7" w:rsidRDefault="005C38C7"/>
        </w:tc>
      </w:tr>
      <w:tr w:rsidR="005C38C7" w14:paraId="53045BEB" w14:textId="77777777" w:rsidTr="00EE5A14">
        <w:trPr>
          <w:trHeight w:val="342"/>
        </w:trPr>
        <w:tc>
          <w:tcPr>
            <w:tcW w:w="2878" w:type="dxa"/>
            <w:gridSpan w:val="2"/>
          </w:tcPr>
          <w:p w14:paraId="4BAC9906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7774C07" w14:textId="77777777" w:rsidR="005C38C7" w:rsidRDefault="005C38C7" w:rsidP="00EE5A14">
            <w:pPr>
              <w:pStyle w:val="Heading2"/>
            </w:pPr>
            <w:sdt>
              <w:sdtPr>
                <w:id w:val="1445890629"/>
                <w:placeholder>
                  <w:docPart w:val="032C09D3EF254726AECFE479B0A03C4C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76AC8201" w14:textId="77777777" w:rsidR="005C38C7" w:rsidRDefault="005C38C7"/>
        </w:tc>
      </w:tr>
      <w:tr w:rsidR="005C38C7" w14:paraId="04B9A37B" w14:textId="77777777" w:rsidTr="005B09BE">
        <w:trPr>
          <w:trHeight w:val="412"/>
        </w:trPr>
        <w:tc>
          <w:tcPr>
            <w:tcW w:w="2878" w:type="dxa"/>
            <w:gridSpan w:val="2"/>
          </w:tcPr>
          <w:p w14:paraId="69473470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BB3A65E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60263C0" w14:textId="77777777" w:rsidR="005C38C7" w:rsidRDefault="005C38C7"/>
        </w:tc>
      </w:tr>
      <w:tr w:rsidR="005C38C7" w14:paraId="61DFB471" w14:textId="77777777" w:rsidTr="005B09BE">
        <w:trPr>
          <w:trHeight w:val="582"/>
        </w:trPr>
        <w:tc>
          <w:tcPr>
            <w:tcW w:w="2878" w:type="dxa"/>
            <w:gridSpan w:val="2"/>
          </w:tcPr>
          <w:p w14:paraId="60C15A48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4B169A0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Hospital Management System</w:t>
            </w:r>
          </w:p>
        </w:tc>
        <w:tc>
          <w:tcPr>
            <w:tcW w:w="2878" w:type="dxa"/>
            <w:gridSpan w:val="3"/>
          </w:tcPr>
          <w:p w14:paraId="552E076D" w14:textId="77777777" w:rsidR="005C38C7" w:rsidRDefault="005C38C7"/>
        </w:tc>
      </w:tr>
      <w:tr w:rsidR="005C38C7" w14:paraId="7FBB469D" w14:textId="77777777" w:rsidTr="005B09BE">
        <w:trPr>
          <w:trHeight w:val="666"/>
        </w:trPr>
        <w:tc>
          <w:tcPr>
            <w:tcW w:w="2878" w:type="dxa"/>
            <w:gridSpan w:val="2"/>
          </w:tcPr>
          <w:p w14:paraId="5E1A36B4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2EB1878F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BAA4F90" w14:textId="77777777" w:rsidR="005C38C7" w:rsidRDefault="005C38C7"/>
        </w:tc>
      </w:tr>
      <w:tr w:rsidR="005C38C7" w14:paraId="30DA5C8F" w14:textId="77777777" w:rsidTr="005B09BE">
        <w:trPr>
          <w:trHeight w:val="666"/>
        </w:trPr>
        <w:tc>
          <w:tcPr>
            <w:tcW w:w="1439" w:type="dxa"/>
          </w:tcPr>
          <w:p w14:paraId="4E90E640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27DE10C6" w14:textId="77777777" w:rsidR="005C38C7" w:rsidRPr="005B09BE" w:rsidRDefault="005C38C7" w:rsidP="00EE5A14">
            <w:pPr>
              <w:jc w:val="center"/>
            </w:pPr>
            <w:sdt>
              <w:sdtPr>
                <w:id w:val="-727302315"/>
                <w:placeholder>
                  <w:docPart w:val="48339F4F59CB432BAD1ED7FF419437C7"/>
                </w:placeholder>
                <w15:appearance w15:val="hidden"/>
              </w:sdtPr>
              <w:sdtContent>
                <w:r>
                  <w:rPr>
                    <w:noProof/>
                  </w:rPr>
                  <w:t>46333</w:t>
                </w:r>
              </w:sdtContent>
            </w:sdt>
          </w:p>
        </w:tc>
        <w:tc>
          <w:tcPr>
            <w:tcW w:w="1439" w:type="dxa"/>
            <w:vAlign w:val="center"/>
          </w:tcPr>
          <w:p w14:paraId="0D364883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6886F20" w14:textId="77777777" w:rsidR="005C38C7" w:rsidRDefault="005C38C7" w:rsidP="00EE5A14">
            <w:pPr>
              <w:jc w:val="center"/>
            </w:pPr>
            <w:r>
              <w:rPr>
                <w:noProof/>
              </w:rPr>
              <w:t>Sneha Verma</w:t>
            </w:r>
            <w:r>
              <w:t xml:space="preserve">, </w:t>
            </w:r>
            <w:r>
              <w:rPr>
                <w:noProof/>
              </w:rPr>
              <w:t>HR Manager</w:t>
            </w:r>
          </w:p>
        </w:tc>
        <w:tc>
          <w:tcPr>
            <w:tcW w:w="1439" w:type="dxa"/>
          </w:tcPr>
          <w:p w14:paraId="6B1C1EE6" w14:textId="77777777" w:rsidR="005C38C7" w:rsidRDefault="005C38C7"/>
        </w:tc>
      </w:tr>
      <w:tr w:rsidR="005C38C7" w14:paraId="40D2C261" w14:textId="77777777" w:rsidTr="005B09BE">
        <w:trPr>
          <w:trHeight w:val="490"/>
        </w:trPr>
        <w:tc>
          <w:tcPr>
            <w:tcW w:w="2878" w:type="dxa"/>
            <w:gridSpan w:val="2"/>
          </w:tcPr>
          <w:p w14:paraId="441DAF4B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41DAA5D0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C180708" w14:textId="77777777" w:rsidR="005C38C7" w:rsidRDefault="005C38C7"/>
        </w:tc>
      </w:tr>
      <w:tr w:rsidR="005C38C7" w14:paraId="3DA781EE" w14:textId="77777777" w:rsidTr="005B09BE">
        <w:trPr>
          <w:trHeight w:val="985"/>
        </w:trPr>
        <w:tc>
          <w:tcPr>
            <w:tcW w:w="2878" w:type="dxa"/>
            <w:gridSpan w:val="2"/>
          </w:tcPr>
          <w:p w14:paraId="7077E278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423810A0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7BE2ADDA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DigitalWave Solutions</w:t>
            </w:r>
          </w:p>
        </w:tc>
        <w:tc>
          <w:tcPr>
            <w:tcW w:w="2878" w:type="dxa"/>
            <w:vAlign w:val="center"/>
          </w:tcPr>
          <w:p w14:paraId="42347B55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26C3E86" w14:textId="77777777" w:rsidR="005C38C7" w:rsidRDefault="005C38C7"/>
        </w:tc>
      </w:tr>
    </w:tbl>
    <w:p w14:paraId="5E306CFD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02D20479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67671396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056669367" name="Rectangle 2056669367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114005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15619421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19849868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35117914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42954382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26118535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2391814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68182678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3482466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46225384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55016991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711569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6E532" id="Group 2" o:spid="_x0000_s1026" alt="&quot;&quot;" style="position:absolute;margin-left:-35pt;margin-top:-35pt;width:11in;height:612.75pt;z-index:-251640832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">
                <v:rect id="Rectangle 2056669367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68B3D2FD" w14:textId="77777777" w:rsidTr="00C46B32">
        <w:trPr>
          <w:trHeight w:val="2716"/>
        </w:trPr>
        <w:tc>
          <w:tcPr>
            <w:tcW w:w="1439" w:type="dxa"/>
          </w:tcPr>
          <w:p w14:paraId="4E025246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4A1B29BD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1505471195"/>
                <w:placeholder>
                  <w:docPart w:val="DD8830C8CFEE43048E695A481B7C90F5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0F1D0E21" w14:textId="77777777" w:rsidR="005C38C7" w:rsidRDefault="005C38C7"/>
        </w:tc>
      </w:tr>
      <w:tr w:rsidR="005C38C7" w14:paraId="2F8079FA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5B22D4B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612957873" name="Rectangle 161295787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E6E789" id="Rectangle 1612957873" o:spid="_x0000_s1026" alt="&quot;&quot;" style="position:absolute;margin-left:254pt;margin-top:20.35pt;width:212pt;height:21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1DFA973D" w14:textId="77777777" w:rsidTr="00292168">
        <w:trPr>
          <w:trHeight w:val="408"/>
        </w:trPr>
        <w:tc>
          <w:tcPr>
            <w:tcW w:w="2878" w:type="dxa"/>
            <w:gridSpan w:val="2"/>
          </w:tcPr>
          <w:p w14:paraId="6ED43C97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F2565B7" w14:textId="77777777" w:rsidR="005C38C7" w:rsidRPr="00292168" w:rsidRDefault="005C38C7" w:rsidP="00EE5A14">
            <w:pPr>
              <w:pStyle w:val="Heading2"/>
            </w:pPr>
            <w:sdt>
              <w:sdtPr>
                <w:id w:val="129908249"/>
                <w:placeholder>
                  <w:docPart w:val="393D324F4F254AAB9CCF72915EE915BD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38BBF6DF" w14:textId="77777777" w:rsidR="005C38C7" w:rsidRDefault="005C38C7"/>
        </w:tc>
      </w:tr>
      <w:tr w:rsidR="005C38C7" w14:paraId="67DD3EFC" w14:textId="77777777" w:rsidTr="00DA07D7">
        <w:trPr>
          <w:trHeight w:val="854"/>
        </w:trPr>
        <w:tc>
          <w:tcPr>
            <w:tcW w:w="14390" w:type="dxa"/>
            <w:gridSpan w:val="9"/>
          </w:tcPr>
          <w:p w14:paraId="3188CAEA" w14:textId="77777777" w:rsidR="005C38C7" w:rsidRDefault="005C38C7"/>
        </w:tc>
      </w:tr>
      <w:tr w:rsidR="005C38C7" w14:paraId="0B4FB799" w14:textId="77777777" w:rsidTr="00292168">
        <w:tc>
          <w:tcPr>
            <w:tcW w:w="1439" w:type="dxa"/>
          </w:tcPr>
          <w:p w14:paraId="2DC62A6E" w14:textId="77777777" w:rsidR="005C38C7" w:rsidRDefault="005C38C7"/>
        </w:tc>
        <w:tc>
          <w:tcPr>
            <w:tcW w:w="11512" w:type="dxa"/>
            <w:gridSpan w:val="7"/>
          </w:tcPr>
          <w:p w14:paraId="2656927B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Karan Singh</w:t>
            </w:r>
          </w:p>
        </w:tc>
        <w:tc>
          <w:tcPr>
            <w:tcW w:w="1439" w:type="dxa"/>
          </w:tcPr>
          <w:p w14:paraId="623E4E53" w14:textId="77777777" w:rsidR="005C38C7" w:rsidRDefault="005C38C7"/>
        </w:tc>
      </w:tr>
      <w:tr w:rsidR="005C38C7" w14:paraId="721678B4" w14:textId="77777777" w:rsidTr="00292168">
        <w:tc>
          <w:tcPr>
            <w:tcW w:w="2878" w:type="dxa"/>
            <w:gridSpan w:val="2"/>
          </w:tcPr>
          <w:p w14:paraId="0C431C36" w14:textId="77777777" w:rsidR="005C38C7" w:rsidRDefault="005C38C7"/>
        </w:tc>
        <w:tc>
          <w:tcPr>
            <w:tcW w:w="2878" w:type="dxa"/>
            <w:gridSpan w:val="2"/>
          </w:tcPr>
          <w:p w14:paraId="059DFCDE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986827098" name="Rectangle 98682709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5E2B94" id="Rectangle 986827098" o:spid="_x0000_s1026" alt="&quot;&quot;" style="position:absolute;margin-left:89.1pt;margin-top:15pt;width:251.95pt;height:2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18FA7B6F" w14:textId="77777777" w:rsidR="005C38C7" w:rsidRDefault="005C38C7"/>
        </w:tc>
        <w:tc>
          <w:tcPr>
            <w:tcW w:w="2878" w:type="dxa"/>
          </w:tcPr>
          <w:p w14:paraId="5C5E204C" w14:textId="77777777" w:rsidR="005C38C7" w:rsidRDefault="005C38C7"/>
        </w:tc>
        <w:tc>
          <w:tcPr>
            <w:tcW w:w="2878" w:type="dxa"/>
            <w:gridSpan w:val="3"/>
          </w:tcPr>
          <w:p w14:paraId="2209EEAF" w14:textId="77777777" w:rsidR="005C38C7" w:rsidRDefault="005C38C7"/>
        </w:tc>
      </w:tr>
      <w:tr w:rsidR="005C38C7" w14:paraId="506EF2D7" w14:textId="77777777" w:rsidTr="00EE5A14">
        <w:trPr>
          <w:trHeight w:val="342"/>
        </w:trPr>
        <w:tc>
          <w:tcPr>
            <w:tcW w:w="2878" w:type="dxa"/>
            <w:gridSpan w:val="2"/>
          </w:tcPr>
          <w:p w14:paraId="63217604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15B9758F" w14:textId="77777777" w:rsidR="005C38C7" w:rsidRDefault="005C38C7" w:rsidP="00EE5A14">
            <w:pPr>
              <w:pStyle w:val="Heading2"/>
            </w:pPr>
            <w:sdt>
              <w:sdtPr>
                <w:id w:val="-1872140787"/>
                <w:placeholder>
                  <w:docPart w:val="B99B9C4BCC68455D809FF9A417574D79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06DFBD54" w14:textId="77777777" w:rsidR="005C38C7" w:rsidRDefault="005C38C7"/>
        </w:tc>
      </w:tr>
      <w:tr w:rsidR="005C38C7" w14:paraId="102B3355" w14:textId="77777777" w:rsidTr="005B09BE">
        <w:trPr>
          <w:trHeight w:val="412"/>
        </w:trPr>
        <w:tc>
          <w:tcPr>
            <w:tcW w:w="2878" w:type="dxa"/>
            <w:gridSpan w:val="2"/>
          </w:tcPr>
          <w:p w14:paraId="4B670C34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4B4C0886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EEFCA28" w14:textId="77777777" w:rsidR="005C38C7" w:rsidRDefault="005C38C7"/>
        </w:tc>
      </w:tr>
      <w:tr w:rsidR="005C38C7" w14:paraId="2C6C1A93" w14:textId="77777777" w:rsidTr="005B09BE">
        <w:trPr>
          <w:trHeight w:val="582"/>
        </w:trPr>
        <w:tc>
          <w:tcPr>
            <w:tcW w:w="2878" w:type="dxa"/>
            <w:gridSpan w:val="2"/>
          </w:tcPr>
          <w:p w14:paraId="645CEC57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BE3A2BD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Online Banking Application</w:t>
            </w:r>
          </w:p>
        </w:tc>
        <w:tc>
          <w:tcPr>
            <w:tcW w:w="2878" w:type="dxa"/>
            <w:gridSpan w:val="3"/>
          </w:tcPr>
          <w:p w14:paraId="46E72465" w14:textId="77777777" w:rsidR="005C38C7" w:rsidRDefault="005C38C7"/>
        </w:tc>
      </w:tr>
      <w:tr w:rsidR="005C38C7" w14:paraId="6C65412C" w14:textId="77777777" w:rsidTr="005B09BE">
        <w:trPr>
          <w:trHeight w:val="666"/>
        </w:trPr>
        <w:tc>
          <w:tcPr>
            <w:tcW w:w="2878" w:type="dxa"/>
            <w:gridSpan w:val="2"/>
          </w:tcPr>
          <w:p w14:paraId="4A4431C0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35355D01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B3DC96D" w14:textId="77777777" w:rsidR="005C38C7" w:rsidRDefault="005C38C7"/>
        </w:tc>
      </w:tr>
      <w:tr w:rsidR="005C38C7" w14:paraId="3647C171" w14:textId="77777777" w:rsidTr="005B09BE">
        <w:trPr>
          <w:trHeight w:val="666"/>
        </w:trPr>
        <w:tc>
          <w:tcPr>
            <w:tcW w:w="1439" w:type="dxa"/>
          </w:tcPr>
          <w:p w14:paraId="03822861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353BA3A" w14:textId="77777777" w:rsidR="005C38C7" w:rsidRPr="005B09BE" w:rsidRDefault="005C38C7" w:rsidP="00EE5A14">
            <w:pPr>
              <w:jc w:val="center"/>
            </w:pPr>
            <w:sdt>
              <w:sdtPr>
                <w:id w:val="1438711266"/>
                <w:placeholder>
                  <w:docPart w:val="ACCE28DA14274C4A857E00C9D432D7A9"/>
                </w:placeholder>
                <w15:appearance w15:val="hidden"/>
              </w:sdtPr>
              <w:sdtContent>
                <w:r>
                  <w:rPr>
                    <w:noProof/>
                  </w:rPr>
                  <w:t>46363</w:t>
                </w:r>
              </w:sdtContent>
            </w:sdt>
          </w:p>
        </w:tc>
        <w:tc>
          <w:tcPr>
            <w:tcW w:w="1439" w:type="dxa"/>
            <w:vAlign w:val="center"/>
          </w:tcPr>
          <w:p w14:paraId="2E1C0442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3DC32DE" w14:textId="77777777" w:rsidR="005C38C7" w:rsidRDefault="005C38C7" w:rsidP="00EE5A14">
            <w:pPr>
              <w:jc w:val="center"/>
            </w:pPr>
            <w:r>
              <w:rPr>
                <w:noProof/>
              </w:rPr>
              <w:t>Karan Singh</w:t>
            </w:r>
            <w:r>
              <w:t xml:space="preserve">, </w:t>
            </w:r>
            <w:r>
              <w:rPr>
                <w:noProof/>
              </w:rPr>
              <w:t>Operations Manager</w:t>
            </w:r>
          </w:p>
        </w:tc>
        <w:tc>
          <w:tcPr>
            <w:tcW w:w="1439" w:type="dxa"/>
          </w:tcPr>
          <w:p w14:paraId="31982ECA" w14:textId="77777777" w:rsidR="005C38C7" w:rsidRDefault="005C38C7"/>
        </w:tc>
      </w:tr>
      <w:tr w:rsidR="005C38C7" w14:paraId="1D8817C4" w14:textId="77777777" w:rsidTr="005B09BE">
        <w:trPr>
          <w:trHeight w:val="490"/>
        </w:trPr>
        <w:tc>
          <w:tcPr>
            <w:tcW w:w="2878" w:type="dxa"/>
            <w:gridSpan w:val="2"/>
          </w:tcPr>
          <w:p w14:paraId="79D4DF85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768FD87D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7713843" w14:textId="77777777" w:rsidR="005C38C7" w:rsidRDefault="005C38C7"/>
        </w:tc>
      </w:tr>
      <w:tr w:rsidR="005C38C7" w14:paraId="01877DAD" w14:textId="77777777" w:rsidTr="005B09BE">
        <w:trPr>
          <w:trHeight w:val="985"/>
        </w:trPr>
        <w:tc>
          <w:tcPr>
            <w:tcW w:w="2878" w:type="dxa"/>
            <w:gridSpan w:val="2"/>
          </w:tcPr>
          <w:p w14:paraId="0904813D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0CDEBC22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57E415F4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FutureTech Systems</w:t>
            </w:r>
          </w:p>
        </w:tc>
        <w:tc>
          <w:tcPr>
            <w:tcW w:w="2878" w:type="dxa"/>
            <w:vAlign w:val="center"/>
          </w:tcPr>
          <w:p w14:paraId="642B14EB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3CE6F0F" w14:textId="77777777" w:rsidR="005C38C7" w:rsidRDefault="005C38C7"/>
        </w:tc>
      </w:tr>
    </w:tbl>
    <w:p w14:paraId="45ED068D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31212B9D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90001688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70979517" name="Rectangle 170979517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497556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38742187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444668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9372987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04113629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56337310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53821724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04435918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3958469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0732524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8587668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04739243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84F6D" id="Group 2" o:spid="_x0000_s1026" alt="&quot;&quot;" style="position:absolute;margin-left:-35pt;margin-top:-35pt;width:11in;height:612.75pt;z-index:-25163673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">
                <v:rect id="Rectangle 170979517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17E4CE68" w14:textId="77777777" w:rsidTr="00C46B32">
        <w:trPr>
          <w:trHeight w:val="2716"/>
        </w:trPr>
        <w:tc>
          <w:tcPr>
            <w:tcW w:w="1439" w:type="dxa"/>
          </w:tcPr>
          <w:p w14:paraId="6092E38D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7E3076EE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-1432893266"/>
                <w:placeholder>
                  <w:docPart w:val="8C78C5669C724316A012F5C0E0FD34EB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244F7915" w14:textId="77777777" w:rsidR="005C38C7" w:rsidRDefault="005C38C7"/>
        </w:tc>
      </w:tr>
      <w:tr w:rsidR="005C38C7" w14:paraId="0AE2F6A4" w14:textId="77777777" w:rsidTr="00BE7829">
        <w:trPr>
          <w:trHeight w:val="430"/>
        </w:trPr>
        <w:tc>
          <w:tcPr>
            <w:tcW w:w="14390" w:type="dxa"/>
            <w:gridSpan w:val="9"/>
          </w:tcPr>
          <w:p w14:paraId="3FCF32F7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712529409" name="Rectangle 171252940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2AACD" id="Rectangle 1712529409" o:spid="_x0000_s1026" alt="&quot;&quot;" style="position:absolute;margin-left:254pt;margin-top:20.35pt;width:212pt;height:21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6CFB197F" w14:textId="77777777" w:rsidTr="00292168">
        <w:trPr>
          <w:trHeight w:val="408"/>
        </w:trPr>
        <w:tc>
          <w:tcPr>
            <w:tcW w:w="2878" w:type="dxa"/>
            <w:gridSpan w:val="2"/>
          </w:tcPr>
          <w:p w14:paraId="401C9AF0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2470CD38" w14:textId="77777777" w:rsidR="005C38C7" w:rsidRPr="00292168" w:rsidRDefault="005C38C7" w:rsidP="00EE5A14">
            <w:pPr>
              <w:pStyle w:val="Heading2"/>
            </w:pPr>
            <w:sdt>
              <w:sdtPr>
                <w:id w:val="858397855"/>
                <w:placeholder>
                  <w:docPart w:val="35A15E5FC0F647D4A8E75993106EE3DD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167DA3A1" w14:textId="77777777" w:rsidR="005C38C7" w:rsidRDefault="005C38C7"/>
        </w:tc>
      </w:tr>
      <w:tr w:rsidR="005C38C7" w14:paraId="50ADC298" w14:textId="77777777" w:rsidTr="00DA07D7">
        <w:trPr>
          <w:trHeight w:val="854"/>
        </w:trPr>
        <w:tc>
          <w:tcPr>
            <w:tcW w:w="14390" w:type="dxa"/>
            <w:gridSpan w:val="9"/>
          </w:tcPr>
          <w:p w14:paraId="780E1E4F" w14:textId="77777777" w:rsidR="005C38C7" w:rsidRDefault="005C38C7"/>
        </w:tc>
      </w:tr>
      <w:tr w:rsidR="005C38C7" w14:paraId="1898B889" w14:textId="77777777" w:rsidTr="00292168">
        <w:tc>
          <w:tcPr>
            <w:tcW w:w="1439" w:type="dxa"/>
          </w:tcPr>
          <w:p w14:paraId="350F31D6" w14:textId="77777777" w:rsidR="005C38C7" w:rsidRDefault="005C38C7"/>
        </w:tc>
        <w:tc>
          <w:tcPr>
            <w:tcW w:w="11512" w:type="dxa"/>
            <w:gridSpan w:val="7"/>
          </w:tcPr>
          <w:p w14:paraId="22F7B8CF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Ananya Desai</w:t>
            </w:r>
          </w:p>
        </w:tc>
        <w:tc>
          <w:tcPr>
            <w:tcW w:w="1439" w:type="dxa"/>
          </w:tcPr>
          <w:p w14:paraId="14799D6A" w14:textId="77777777" w:rsidR="005C38C7" w:rsidRDefault="005C38C7"/>
        </w:tc>
      </w:tr>
      <w:tr w:rsidR="005C38C7" w14:paraId="6F774399" w14:textId="77777777" w:rsidTr="00292168">
        <w:tc>
          <w:tcPr>
            <w:tcW w:w="2878" w:type="dxa"/>
            <w:gridSpan w:val="2"/>
          </w:tcPr>
          <w:p w14:paraId="35EC2F1F" w14:textId="77777777" w:rsidR="005C38C7" w:rsidRDefault="005C38C7"/>
        </w:tc>
        <w:tc>
          <w:tcPr>
            <w:tcW w:w="2878" w:type="dxa"/>
            <w:gridSpan w:val="2"/>
          </w:tcPr>
          <w:p w14:paraId="40D87973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619840340" name="Rectangle 161984034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5FE36" id="Rectangle 1619840340" o:spid="_x0000_s1026" alt="&quot;&quot;" style="position:absolute;margin-left:89.1pt;margin-top:15pt;width:251.95pt;height:21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4BB80BAA" w14:textId="77777777" w:rsidR="005C38C7" w:rsidRDefault="005C38C7"/>
        </w:tc>
        <w:tc>
          <w:tcPr>
            <w:tcW w:w="2878" w:type="dxa"/>
          </w:tcPr>
          <w:p w14:paraId="6EA45F42" w14:textId="77777777" w:rsidR="005C38C7" w:rsidRDefault="005C38C7"/>
        </w:tc>
        <w:tc>
          <w:tcPr>
            <w:tcW w:w="2878" w:type="dxa"/>
            <w:gridSpan w:val="3"/>
          </w:tcPr>
          <w:p w14:paraId="32E75366" w14:textId="77777777" w:rsidR="005C38C7" w:rsidRDefault="005C38C7"/>
        </w:tc>
      </w:tr>
      <w:tr w:rsidR="005C38C7" w14:paraId="7658EE70" w14:textId="77777777" w:rsidTr="00EE5A14">
        <w:trPr>
          <w:trHeight w:val="342"/>
        </w:trPr>
        <w:tc>
          <w:tcPr>
            <w:tcW w:w="2878" w:type="dxa"/>
            <w:gridSpan w:val="2"/>
          </w:tcPr>
          <w:p w14:paraId="4D6932BA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7CBE402" w14:textId="77777777" w:rsidR="005C38C7" w:rsidRDefault="005C38C7" w:rsidP="00EE5A14">
            <w:pPr>
              <w:pStyle w:val="Heading2"/>
            </w:pPr>
            <w:sdt>
              <w:sdtPr>
                <w:id w:val="1215855680"/>
                <w:placeholder>
                  <w:docPart w:val="F3D12D3EC0624602864AD328F8A1987D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43F703C8" w14:textId="77777777" w:rsidR="005C38C7" w:rsidRDefault="005C38C7"/>
        </w:tc>
      </w:tr>
      <w:tr w:rsidR="005C38C7" w14:paraId="11B48EBD" w14:textId="77777777" w:rsidTr="005B09BE">
        <w:trPr>
          <w:trHeight w:val="412"/>
        </w:trPr>
        <w:tc>
          <w:tcPr>
            <w:tcW w:w="2878" w:type="dxa"/>
            <w:gridSpan w:val="2"/>
          </w:tcPr>
          <w:p w14:paraId="4CC03646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04EEF160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DAEB076" w14:textId="77777777" w:rsidR="005C38C7" w:rsidRDefault="005C38C7"/>
        </w:tc>
      </w:tr>
      <w:tr w:rsidR="005C38C7" w14:paraId="371303F4" w14:textId="77777777" w:rsidTr="005B09BE">
        <w:trPr>
          <w:trHeight w:val="582"/>
        </w:trPr>
        <w:tc>
          <w:tcPr>
            <w:tcW w:w="2878" w:type="dxa"/>
            <w:gridSpan w:val="2"/>
          </w:tcPr>
          <w:p w14:paraId="56D4A367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68D8FD8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Inventory Management System</w:t>
            </w:r>
          </w:p>
        </w:tc>
        <w:tc>
          <w:tcPr>
            <w:tcW w:w="2878" w:type="dxa"/>
            <w:gridSpan w:val="3"/>
          </w:tcPr>
          <w:p w14:paraId="6FD41ABF" w14:textId="77777777" w:rsidR="005C38C7" w:rsidRDefault="005C38C7"/>
        </w:tc>
      </w:tr>
      <w:tr w:rsidR="005C38C7" w14:paraId="364C9F06" w14:textId="77777777" w:rsidTr="005B09BE">
        <w:trPr>
          <w:trHeight w:val="666"/>
        </w:trPr>
        <w:tc>
          <w:tcPr>
            <w:tcW w:w="2878" w:type="dxa"/>
            <w:gridSpan w:val="2"/>
          </w:tcPr>
          <w:p w14:paraId="6F8B7723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54666F3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8C4F089" w14:textId="77777777" w:rsidR="005C38C7" w:rsidRDefault="005C38C7"/>
        </w:tc>
      </w:tr>
      <w:tr w:rsidR="005C38C7" w14:paraId="45F6E1F1" w14:textId="77777777" w:rsidTr="005B09BE">
        <w:trPr>
          <w:trHeight w:val="666"/>
        </w:trPr>
        <w:tc>
          <w:tcPr>
            <w:tcW w:w="1439" w:type="dxa"/>
          </w:tcPr>
          <w:p w14:paraId="347D6858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4A18D687" w14:textId="77777777" w:rsidR="005C38C7" w:rsidRPr="005B09BE" w:rsidRDefault="005C38C7" w:rsidP="00EE5A14">
            <w:pPr>
              <w:jc w:val="center"/>
            </w:pPr>
            <w:sdt>
              <w:sdtPr>
                <w:id w:val="159508755"/>
                <w:placeholder>
                  <w:docPart w:val="07CE65AAEDB545FDB289BA6F2769FA31"/>
                </w:placeholder>
                <w15:appearance w15:val="hidden"/>
              </w:sdtPr>
              <w:sdtContent>
                <w:r>
                  <w:rPr>
                    <w:noProof/>
                  </w:rPr>
                  <w:t>13/07/2026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35EADBB9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DFC2A84" w14:textId="77777777" w:rsidR="005C38C7" w:rsidRDefault="005C38C7" w:rsidP="00EE5A14">
            <w:pPr>
              <w:jc w:val="center"/>
            </w:pPr>
            <w:r>
              <w:rPr>
                <w:noProof/>
              </w:rPr>
              <w:t>Ananya Desai</w:t>
            </w:r>
            <w:r>
              <w:t xml:space="preserve">, </w:t>
            </w:r>
            <w:r>
              <w:rPr>
                <w:noProof/>
              </w:rPr>
              <w:t>Business Analyst</w:t>
            </w:r>
          </w:p>
        </w:tc>
        <w:tc>
          <w:tcPr>
            <w:tcW w:w="1439" w:type="dxa"/>
          </w:tcPr>
          <w:p w14:paraId="1DF7C96B" w14:textId="77777777" w:rsidR="005C38C7" w:rsidRDefault="005C38C7"/>
        </w:tc>
      </w:tr>
      <w:tr w:rsidR="005C38C7" w14:paraId="7980ECDE" w14:textId="77777777" w:rsidTr="005B09BE">
        <w:trPr>
          <w:trHeight w:val="490"/>
        </w:trPr>
        <w:tc>
          <w:tcPr>
            <w:tcW w:w="2878" w:type="dxa"/>
            <w:gridSpan w:val="2"/>
          </w:tcPr>
          <w:p w14:paraId="2B46ACC0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15DFF31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E13D28B" w14:textId="77777777" w:rsidR="005C38C7" w:rsidRDefault="005C38C7"/>
        </w:tc>
      </w:tr>
      <w:tr w:rsidR="005C38C7" w14:paraId="58D0F4AB" w14:textId="77777777" w:rsidTr="005B09BE">
        <w:trPr>
          <w:trHeight w:val="985"/>
        </w:trPr>
        <w:tc>
          <w:tcPr>
            <w:tcW w:w="2878" w:type="dxa"/>
            <w:gridSpan w:val="2"/>
          </w:tcPr>
          <w:p w14:paraId="620C00B3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0183BD3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35FE3621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CodeCraft Technologies</w:t>
            </w:r>
          </w:p>
        </w:tc>
        <w:tc>
          <w:tcPr>
            <w:tcW w:w="2878" w:type="dxa"/>
            <w:vAlign w:val="center"/>
          </w:tcPr>
          <w:p w14:paraId="746F5957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EC3639A" w14:textId="77777777" w:rsidR="005C38C7" w:rsidRDefault="005C38C7"/>
        </w:tc>
      </w:tr>
    </w:tbl>
    <w:p w14:paraId="63472959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3C0A2462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558920140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723087346" name="Rectangle 723087346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40588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42739702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00636107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04003965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45842655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92441132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09452884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19750506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84557448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30456588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47934158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65997461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78C18" id="Group 2" o:spid="_x0000_s1026" alt="&quot;&quot;" style="position:absolute;margin-left:-35pt;margin-top:-35pt;width:11in;height:612.75pt;z-index:-251632640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">
                <v:rect id="Rectangle 723087346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501F1386" w14:textId="77777777" w:rsidTr="00C46B32">
        <w:trPr>
          <w:trHeight w:val="2716"/>
        </w:trPr>
        <w:tc>
          <w:tcPr>
            <w:tcW w:w="1439" w:type="dxa"/>
          </w:tcPr>
          <w:p w14:paraId="6C229067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050AA03B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743369743"/>
                <w:placeholder>
                  <w:docPart w:val="D4504E8EC9C54B6F9281D79DEB306091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03B19EA0" w14:textId="77777777" w:rsidR="005C38C7" w:rsidRDefault="005C38C7"/>
        </w:tc>
      </w:tr>
      <w:tr w:rsidR="005C38C7" w14:paraId="635338E5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33CECBF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067045539" name="Rectangle 206704553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BF5097" id="Rectangle 2067045539" o:spid="_x0000_s1026" alt="&quot;&quot;" style="position:absolute;margin-left:254pt;margin-top:20.35pt;width:212pt;height:21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2AB65222" w14:textId="77777777" w:rsidTr="00292168">
        <w:trPr>
          <w:trHeight w:val="408"/>
        </w:trPr>
        <w:tc>
          <w:tcPr>
            <w:tcW w:w="2878" w:type="dxa"/>
            <w:gridSpan w:val="2"/>
          </w:tcPr>
          <w:p w14:paraId="0ABA9D69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4356E0E" w14:textId="77777777" w:rsidR="005C38C7" w:rsidRPr="00292168" w:rsidRDefault="005C38C7" w:rsidP="00EE5A14">
            <w:pPr>
              <w:pStyle w:val="Heading2"/>
            </w:pPr>
            <w:sdt>
              <w:sdtPr>
                <w:id w:val="1771817042"/>
                <w:placeholder>
                  <w:docPart w:val="6FE76C07C94C408C8CAFBA0EBA011BAC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0CBEFAC" w14:textId="77777777" w:rsidR="005C38C7" w:rsidRDefault="005C38C7"/>
        </w:tc>
      </w:tr>
      <w:tr w:rsidR="005C38C7" w14:paraId="684D2DFA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F79A21E" w14:textId="77777777" w:rsidR="005C38C7" w:rsidRDefault="005C38C7"/>
        </w:tc>
      </w:tr>
      <w:tr w:rsidR="005C38C7" w14:paraId="57284EC1" w14:textId="77777777" w:rsidTr="00292168">
        <w:tc>
          <w:tcPr>
            <w:tcW w:w="1439" w:type="dxa"/>
          </w:tcPr>
          <w:p w14:paraId="73E9C68B" w14:textId="77777777" w:rsidR="005C38C7" w:rsidRDefault="005C38C7"/>
        </w:tc>
        <w:tc>
          <w:tcPr>
            <w:tcW w:w="11512" w:type="dxa"/>
            <w:gridSpan w:val="7"/>
          </w:tcPr>
          <w:p w14:paraId="6A72A83F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Vivek Joshi</w:t>
            </w:r>
          </w:p>
        </w:tc>
        <w:tc>
          <w:tcPr>
            <w:tcW w:w="1439" w:type="dxa"/>
          </w:tcPr>
          <w:p w14:paraId="4BAD6C80" w14:textId="77777777" w:rsidR="005C38C7" w:rsidRDefault="005C38C7"/>
        </w:tc>
      </w:tr>
      <w:tr w:rsidR="005C38C7" w14:paraId="0FBFBA4A" w14:textId="77777777" w:rsidTr="00292168">
        <w:tc>
          <w:tcPr>
            <w:tcW w:w="2878" w:type="dxa"/>
            <w:gridSpan w:val="2"/>
          </w:tcPr>
          <w:p w14:paraId="40621D4D" w14:textId="77777777" w:rsidR="005C38C7" w:rsidRDefault="005C38C7"/>
        </w:tc>
        <w:tc>
          <w:tcPr>
            <w:tcW w:w="2878" w:type="dxa"/>
            <w:gridSpan w:val="2"/>
          </w:tcPr>
          <w:p w14:paraId="0F0AEEFD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097738271" name="Rectangle 209773827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6E3106" id="Rectangle 2097738271" o:spid="_x0000_s1026" alt="&quot;&quot;" style="position:absolute;margin-left:89.1pt;margin-top:15pt;width:251.95pt;height:21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317F157C" w14:textId="77777777" w:rsidR="005C38C7" w:rsidRDefault="005C38C7"/>
        </w:tc>
        <w:tc>
          <w:tcPr>
            <w:tcW w:w="2878" w:type="dxa"/>
          </w:tcPr>
          <w:p w14:paraId="73680B03" w14:textId="77777777" w:rsidR="005C38C7" w:rsidRDefault="005C38C7"/>
        </w:tc>
        <w:tc>
          <w:tcPr>
            <w:tcW w:w="2878" w:type="dxa"/>
            <w:gridSpan w:val="3"/>
          </w:tcPr>
          <w:p w14:paraId="797B718A" w14:textId="77777777" w:rsidR="005C38C7" w:rsidRDefault="005C38C7"/>
        </w:tc>
      </w:tr>
      <w:tr w:rsidR="005C38C7" w14:paraId="6C7C62F1" w14:textId="77777777" w:rsidTr="00EE5A14">
        <w:trPr>
          <w:trHeight w:val="342"/>
        </w:trPr>
        <w:tc>
          <w:tcPr>
            <w:tcW w:w="2878" w:type="dxa"/>
            <w:gridSpan w:val="2"/>
          </w:tcPr>
          <w:p w14:paraId="495A65CD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2C0036CD" w14:textId="77777777" w:rsidR="005C38C7" w:rsidRDefault="005C38C7" w:rsidP="00EE5A14">
            <w:pPr>
              <w:pStyle w:val="Heading2"/>
            </w:pPr>
            <w:sdt>
              <w:sdtPr>
                <w:id w:val="1250390194"/>
                <w:placeholder>
                  <w:docPart w:val="CAA75E59E4024BBC98F5E277CC039CAD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1F431B56" w14:textId="77777777" w:rsidR="005C38C7" w:rsidRDefault="005C38C7"/>
        </w:tc>
      </w:tr>
      <w:tr w:rsidR="005C38C7" w14:paraId="0ADA8B07" w14:textId="77777777" w:rsidTr="005B09BE">
        <w:trPr>
          <w:trHeight w:val="412"/>
        </w:trPr>
        <w:tc>
          <w:tcPr>
            <w:tcW w:w="2878" w:type="dxa"/>
            <w:gridSpan w:val="2"/>
          </w:tcPr>
          <w:p w14:paraId="7AECBA4C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6B3F476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0B640A4" w14:textId="77777777" w:rsidR="005C38C7" w:rsidRDefault="005C38C7"/>
        </w:tc>
      </w:tr>
      <w:tr w:rsidR="005C38C7" w14:paraId="0125896E" w14:textId="77777777" w:rsidTr="005B09BE">
        <w:trPr>
          <w:trHeight w:val="582"/>
        </w:trPr>
        <w:tc>
          <w:tcPr>
            <w:tcW w:w="2878" w:type="dxa"/>
            <w:gridSpan w:val="2"/>
          </w:tcPr>
          <w:p w14:paraId="7D144EE6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F23D913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Travel Booking Portal</w:t>
            </w:r>
          </w:p>
        </w:tc>
        <w:tc>
          <w:tcPr>
            <w:tcW w:w="2878" w:type="dxa"/>
            <w:gridSpan w:val="3"/>
          </w:tcPr>
          <w:p w14:paraId="6D4B69C5" w14:textId="77777777" w:rsidR="005C38C7" w:rsidRDefault="005C38C7"/>
        </w:tc>
      </w:tr>
      <w:tr w:rsidR="005C38C7" w14:paraId="6DA579E1" w14:textId="77777777" w:rsidTr="005B09BE">
        <w:trPr>
          <w:trHeight w:val="666"/>
        </w:trPr>
        <w:tc>
          <w:tcPr>
            <w:tcW w:w="2878" w:type="dxa"/>
            <w:gridSpan w:val="2"/>
          </w:tcPr>
          <w:p w14:paraId="1815F2F1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D15C0F3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697EE7F" w14:textId="77777777" w:rsidR="005C38C7" w:rsidRDefault="005C38C7"/>
        </w:tc>
      </w:tr>
      <w:tr w:rsidR="005C38C7" w14:paraId="441FAF1B" w14:textId="77777777" w:rsidTr="005B09BE">
        <w:trPr>
          <w:trHeight w:val="666"/>
        </w:trPr>
        <w:tc>
          <w:tcPr>
            <w:tcW w:w="1439" w:type="dxa"/>
          </w:tcPr>
          <w:p w14:paraId="004198F0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6F94EDC0" w14:textId="77777777" w:rsidR="005C38C7" w:rsidRPr="005B09BE" w:rsidRDefault="005C38C7" w:rsidP="00EE5A14">
            <w:pPr>
              <w:jc w:val="center"/>
            </w:pPr>
            <w:sdt>
              <w:sdtPr>
                <w:id w:val="-1352789885"/>
                <w:placeholder>
                  <w:docPart w:val="D622C5338AA84817AE2B12087598C614"/>
                </w:placeholder>
                <w15:appearance w15:val="hidden"/>
              </w:sdtPr>
              <w:sdtContent>
                <w:r>
                  <w:rPr>
                    <w:noProof/>
                  </w:rPr>
                  <w:t>14/07/2026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3F71D24B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C9D4C8F" w14:textId="77777777" w:rsidR="005C38C7" w:rsidRDefault="005C38C7" w:rsidP="00EE5A14">
            <w:pPr>
              <w:jc w:val="center"/>
            </w:pPr>
            <w:r>
              <w:rPr>
                <w:noProof/>
              </w:rPr>
              <w:t>Vivek Joshi</w:t>
            </w:r>
            <w:r>
              <w:t xml:space="preserve">, </w:t>
            </w:r>
            <w:r>
              <w:rPr>
                <w:noProof/>
              </w:rPr>
              <w:t>Product Manager</w:t>
            </w:r>
          </w:p>
        </w:tc>
        <w:tc>
          <w:tcPr>
            <w:tcW w:w="1439" w:type="dxa"/>
          </w:tcPr>
          <w:p w14:paraId="098EBE1A" w14:textId="77777777" w:rsidR="005C38C7" w:rsidRDefault="005C38C7"/>
        </w:tc>
      </w:tr>
      <w:tr w:rsidR="005C38C7" w14:paraId="024BB914" w14:textId="77777777" w:rsidTr="005B09BE">
        <w:trPr>
          <w:trHeight w:val="490"/>
        </w:trPr>
        <w:tc>
          <w:tcPr>
            <w:tcW w:w="2878" w:type="dxa"/>
            <w:gridSpan w:val="2"/>
          </w:tcPr>
          <w:p w14:paraId="0E8D797A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479E88D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3DB6202" w14:textId="77777777" w:rsidR="005C38C7" w:rsidRDefault="005C38C7"/>
        </w:tc>
      </w:tr>
      <w:tr w:rsidR="005C38C7" w14:paraId="57B32F19" w14:textId="77777777" w:rsidTr="005B09BE">
        <w:trPr>
          <w:trHeight w:val="985"/>
        </w:trPr>
        <w:tc>
          <w:tcPr>
            <w:tcW w:w="2878" w:type="dxa"/>
            <w:gridSpan w:val="2"/>
          </w:tcPr>
          <w:p w14:paraId="2E07D948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7E276EA7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49CD0929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SkySoft Solutions</w:t>
            </w:r>
          </w:p>
        </w:tc>
        <w:tc>
          <w:tcPr>
            <w:tcW w:w="2878" w:type="dxa"/>
            <w:vAlign w:val="center"/>
          </w:tcPr>
          <w:p w14:paraId="59E5338C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8F770E7" w14:textId="77777777" w:rsidR="005C38C7" w:rsidRDefault="005C38C7"/>
        </w:tc>
      </w:tr>
    </w:tbl>
    <w:p w14:paraId="1022C27A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208B877B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91275871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992926741" name="Rectangle 992926741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847924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8241095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17709884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42018091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62593898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20052814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40341981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7160196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0869343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99345924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01020036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65182262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926B3" id="Group 2" o:spid="_x0000_s1026" alt="&quot;&quot;" style="position:absolute;margin-left:-35pt;margin-top:-35pt;width:11in;height:612.75pt;z-index:-251628544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">
                <v:rect id="Rectangle 992926741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2A5B1954" w14:textId="77777777" w:rsidTr="00C46B32">
        <w:trPr>
          <w:trHeight w:val="2716"/>
        </w:trPr>
        <w:tc>
          <w:tcPr>
            <w:tcW w:w="1439" w:type="dxa"/>
          </w:tcPr>
          <w:p w14:paraId="23D94643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6169443E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-1202863492"/>
                <w:placeholder>
                  <w:docPart w:val="A91AE44A691C4C7A96DF9DC5286D1C96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E6BD871" w14:textId="77777777" w:rsidR="005C38C7" w:rsidRDefault="005C38C7"/>
        </w:tc>
      </w:tr>
      <w:tr w:rsidR="005C38C7" w14:paraId="63446D9E" w14:textId="77777777" w:rsidTr="00BE7829">
        <w:trPr>
          <w:trHeight w:val="430"/>
        </w:trPr>
        <w:tc>
          <w:tcPr>
            <w:tcW w:w="14390" w:type="dxa"/>
            <w:gridSpan w:val="9"/>
          </w:tcPr>
          <w:p w14:paraId="03E780CA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767037359" name="Rectangle 176703735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2C09CE" id="Rectangle 1767037359" o:spid="_x0000_s1026" alt="&quot;&quot;" style="position:absolute;margin-left:254pt;margin-top:20.35pt;width:212pt;height:21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7F1D4CF4" w14:textId="77777777" w:rsidTr="00292168">
        <w:trPr>
          <w:trHeight w:val="408"/>
        </w:trPr>
        <w:tc>
          <w:tcPr>
            <w:tcW w:w="2878" w:type="dxa"/>
            <w:gridSpan w:val="2"/>
          </w:tcPr>
          <w:p w14:paraId="532E34FE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2EB3D203" w14:textId="77777777" w:rsidR="005C38C7" w:rsidRPr="00292168" w:rsidRDefault="005C38C7" w:rsidP="00EE5A14">
            <w:pPr>
              <w:pStyle w:val="Heading2"/>
            </w:pPr>
            <w:sdt>
              <w:sdtPr>
                <w:id w:val="1881824723"/>
                <w:placeholder>
                  <w:docPart w:val="54889F3B1F834792BC6CF697774E1A2B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438C797B" w14:textId="77777777" w:rsidR="005C38C7" w:rsidRDefault="005C38C7"/>
        </w:tc>
      </w:tr>
      <w:tr w:rsidR="005C38C7" w14:paraId="7BD8FE8F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21E34B6" w14:textId="77777777" w:rsidR="005C38C7" w:rsidRDefault="005C38C7"/>
        </w:tc>
      </w:tr>
      <w:tr w:rsidR="005C38C7" w14:paraId="7D885DED" w14:textId="77777777" w:rsidTr="00292168">
        <w:tc>
          <w:tcPr>
            <w:tcW w:w="1439" w:type="dxa"/>
          </w:tcPr>
          <w:p w14:paraId="4EAAA8FD" w14:textId="77777777" w:rsidR="005C38C7" w:rsidRDefault="005C38C7"/>
        </w:tc>
        <w:tc>
          <w:tcPr>
            <w:tcW w:w="11512" w:type="dxa"/>
            <w:gridSpan w:val="7"/>
          </w:tcPr>
          <w:p w14:paraId="0421C143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Neha Shah</w:t>
            </w:r>
          </w:p>
        </w:tc>
        <w:tc>
          <w:tcPr>
            <w:tcW w:w="1439" w:type="dxa"/>
          </w:tcPr>
          <w:p w14:paraId="1DFFE888" w14:textId="77777777" w:rsidR="005C38C7" w:rsidRDefault="005C38C7"/>
        </w:tc>
      </w:tr>
      <w:tr w:rsidR="005C38C7" w14:paraId="51748CAE" w14:textId="77777777" w:rsidTr="00292168">
        <w:tc>
          <w:tcPr>
            <w:tcW w:w="2878" w:type="dxa"/>
            <w:gridSpan w:val="2"/>
          </w:tcPr>
          <w:p w14:paraId="738859F6" w14:textId="77777777" w:rsidR="005C38C7" w:rsidRDefault="005C38C7"/>
        </w:tc>
        <w:tc>
          <w:tcPr>
            <w:tcW w:w="2878" w:type="dxa"/>
            <w:gridSpan w:val="2"/>
          </w:tcPr>
          <w:p w14:paraId="50F01ECA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246187666" name="Rectangle 124618766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2B3F4" id="Rectangle 1246187666" o:spid="_x0000_s1026" alt="&quot;&quot;" style="position:absolute;margin-left:89.1pt;margin-top:15pt;width:251.95pt;height:21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26D9FEEE" w14:textId="77777777" w:rsidR="005C38C7" w:rsidRDefault="005C38C7"/>
        </w:tc>
        <w:tc>
          <w:tcPr>
            <w:tcW w:w="2878" w:type="dxa"/>
          </w:tcPr>
          <w:p w14:paraId="1415B83F" w14:textId="77777777" w:rsidR="005C38C7" w:rsidRDefault="005C38C7"/>
        </w:tc>
        <w:tc>
          <w:tcPr>
            <w:tcW w:w="2878" w:type="dxa"/>
            <w:gridSpan w:val="3"/>
          </w:tcPr>
          <w:p w14:paraId="2049FCD0" w14:textId="77777777" w:rsidR="005C38C7" w:rsidRDefault="005C38C7"/>
        </w:tc>
      </w:tr>
      <w:tr w:rsidR="005C38C7" w14:paraId="6DD03448" w14:textId="77777777" w:rsidTr="00EE5A14">
        <w:trPr>
          <w:trHeight w:val="342"/>
        </w:trPr>
        <w:tc>
          <w:tcPr>
            <w:tcW w:w="2878" w:type="dxa"/>
            <w:gridSpan w:val="2"/>
          </w:tcPr>
          <w:p w14:paraId="7F45D63C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538B2A2" w14:textId="77777777" w:rsidR="005C38C7" w:rsidRDefault="005C38C7" w:rsidP="00EE5A14">
            <w:pPr>
              <w:pStyle w:val="Heading2"/>
            </w:pPr>
            <w:sdt>
              <w:sdtPr>
                <w:id w:val="-1123993624"/>
                <w:placeholder>
                  <w:docPart w:val="29343FA57CC04DEE9E6F718016DDD5C0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5B29CDFC" w14:textId="77777777" w:rsidR="005C38C7" w:rsidRDefault="005C38C7"/>
        </w:tc>
      </w:tr>
      <w:tr w:rsidR="005C38C7" w14:paraId="090E80A5" w14:textId="77777777" w:rsidTr="005B09BE">
        <w:trPr>
          <w:trHeight w:val="412"/>
        </w:trPr>
        <w:tc>
          <w:tcPr>
            <w:tcW w:w="2878" w:type="dxa"/>
            <w:gridSpan w:val="2"/>
          </w:tcPr>
          <w:p w14:paraId="67729209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159420E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847E44F" w14:textId="77777777" w:rsidR="005C38C7" w:rsidRDefault="005C38C7"/>
        </w:tc>
      </w:tr>
      <w:tr w:rsidR="005C38C7" w14:paraId="4A164A2C" w14:textId="77777777" w:rsidTr="005B09BE">
        <w:trPr>
          <w:trHeight w:val="582"/>
        </w:trPr>
        <w:tc>
          <w:tcPr>
            <w:tcW w:w="2878" w:type="dxa"/>
            <w:gridSpan w:val="2"/>
          </w:tcPr>
          <w:p w14:paraId="0C69FA88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8BCFCE9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Student Management Portal</w:t>
            </w:r>
          </w:p>
        </w:tc>
        <w:tc>
          <w:tcPr>
            <w:tcW w:w="2878" w:type="dxa"/>
            <w:gridSpan w:val="3"/>
          </w:tcPr>
          <w:p w14:paraId="653F57C0" w14:textId="77777777" w:rsidR="005C38C7" w:rsidRDefault="005C38C7"/>
        </w:tc>
      </w:tr>
      <w:tr w:rsidR="005C38C7" w14:paraId="371BE1BA" w14:textId="77777777" w:rsidTr="005B09BE">
        <w:trPr>
          <w:trHeight w:val="666"/>
        </w:trPr>
        <w:tc>
          <w:tcPr>
            <w:tcW w:w="2878" w:type="dxa"/>
            <w:gridSpan w:val="2"/>
          </w:tcPr>
          <w:p w14:paraId="542869A0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2D6911B1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2D882BA" w14:textId="77777777" w:rsidR="005C38C7" w:rsidRDefault="005C38C7"/>
        </w:tc>
      </w:tr>
      <w:tr w:rsidR="005C38C7" w14:paraId="6DBEF90C" w14:textId="77777777" w:rsidTr="005B09BE">
        <w:trPr>
          <w:trHeight w:val="666"/>
        </w:trPr>
        <w:tc>
          <w:tcPr>
            <w:tcW w:w="1439" w:type="dxa"/>
          </w:tcPr>
          <w:p w14:paraId="43AF7356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CE8911F" w14:textId="77777777" w:rsidR="005C38C7" w:rsidRPr="005B09BE" w:rsidRDefault="005C38C7" w:rsidP="00EE5A14">
            <w:pPr>
              <w:jc w:val="center"/>
            </w:pPr>
            <w:sdt>
              <w:sdtPr>
                <w:id w:val="300579436"/>
                <w:placeholder>
                  <w:docPart w:val="AC1833B3FC2E487F85D9F2CE86B228C9"/>
                </w:placeholder>
                <w15:appearance w15:val="hidden"/>
              </w:sdtPr>
              <w:sdtContent>
                <w:r>
                  <w:rPr>
                    <w:noProof/>
                  </w:rPr>
                  <w:t>15/07/2026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11414CC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A6EBB57" w14:textId="77777777" w:rsidR="005C38C7" w:rsidRDefault="005C38C7" w:rsidP="00EE5A14">
            <w:pPr>
              <w:jc w:val="center"/>
            </w:pPr>
            <w:r>
              <w:rPr>
                <w:noProof/>
              </w:rPr>
              <w:t>Neha Shah</w:t>
            </w:r>
            <w:r>
              <w:t xml:space="preserve">, </w:t>
            </w:r>
            <w:r>
              <w:rPr>
                <w:noProof/>
              </w:rPr>
              <w:t>Technical Lead</w:t>
            </w:r>
          </w:p>
        </w:tc>
        <w:tc>
          <w:tcPr>
            <w:tcW w:w="1439" w:type="dxa"/>
          </w:tcPr>
          <w:p w14:paraId="4515BB4B" w14:textId="77777777" w:rsidR="005C38C7" w:rsidRDefault="005C38C7"/>
        </w:tc>
      </w:tr>
      <w:tr w:rsidR="005C38C7" w14:paraId="7128BE73" w14:textId="77777777" w:rsidTr="005B09BE">
        <w:trPr>
          <w:trHeight w:val="490"/>
        </w:trPr>
        <w:tc>
          <w:tcPr>
            <w:tcW w:w="2878" w:type="dxa"/>
            <w:gridSpan w:val="2"/>
          </w:tcPr>
          <w:p w14:paraId="5265222A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0CDC992D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5ED06C1" w14:textId="77777777" w:rsidR="005C38C7" w:rsidRDefault="005C38C7"/>
        </w:tc>
      </w:tr>
      <w:tr w:rsidR="005C38C7" w14:paraId="64ED2CCA" w14:textId="77777777" w:rsidTr="005B09BE">
        <w:trPr>
          <w:trHeight w:val="985"/>
        </w:trPr>
        <w:tc>
          <w:tcPr>
            <w:tcW w:w="2878" w:type="dxa"/>
            <w:gridSpan w:val="2"/>
          </w:tcPr>
          <w:p w14:paraId="431F45A7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21BFE585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59D4EE97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BrightByte Technologies</w:t>
            </w:r>
          </w:p>
        </w:tc>
        <w:tc>
          <w:tcPr>
            <w:tcW w:w="2878" w:type="dxa"/>
            <w:vAlign w:val="center"/>
          </w:tcPr>
          <w:p w14:paraId="58D1F770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A0E62B3" w14:textId="77777777" w:rsidR="005C38C7" w:rsidRDefault="005C38C7"/>
        </w:tc>
      </w:tr>
    </w:tbl>
    <w:p w14:paraId="79DC3153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0F5D253B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91511056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420376607" name="Rectangle 420376607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498401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8743383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4617961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4464741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94573934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96091314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289747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7017737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32006137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20183187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22693816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58247570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0D923" id="Group 2" o:spid="_x0000_s1026" alt="&quot;&quot;" style="position:absolute;margin-left:-35pt;margin-top:-35pt;width:11in;height:612.75pt;z-index:-251624448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">
                <v:rect id="Rectangle 420376607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3D006E61" w14:textId="77777777" w:rsidTr="00C46B32">
        <w:trPr>
          <w:trHeight w:val="2716"/>
        </w:trPr>
        <w:tc>
          <w:tcPr>
            <w:tcW w:w="1439" w:type="dxa"/>
          </w:tcPr>
          <w:p w14:paraId="036A0774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15AC9767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-2085676027"/>
                <w:placeholder>
                  <w:docPart w:val="6E03A4CCE05F48219BE7C54F22621F00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9390EFB" w14:textId="77777777" w:rsidR="005C38C7" w:rsidRDefault="005C38C7"/>
        </w:tc>
      </w:tr>
      <w:tr w:rsidR="005C38C7" w14:paraId="4A5B874E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49745BF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096760386" name="Rectangle 109676038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658F17" id="Rectangle 1096760386" o:spid="_x0000_s1026" alt="&quot;&quot;" style="position:absolute;margin-left:254pt;margin-top:20.35pt;width:212pt;height:21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7B6CAEA8" w14:textId="77777777" w:rsidTr="00292168">
        <w:trPr>
          <w:trHeight w:val="408"/>
        </w:trPr>
        <w:tc>
          <w:tcPr>
            <w:tcW w:w="2878" w:type="dxa"/>
            <w:gridSpan w:val="2"/>
          </w:tcPr>
          <w:p w14:paraId="346289C9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434CC4AD" w14:textId="77777777" w:rsidR="005C38C7" w:rsidRPr="00292168" w:rsidRDefault="005C38C7" w:rsidP="00EE5A14">
            <w:pPr>
              <w:pStyle w:val="Heading2"/>
            </w:pPr>
            <w:sdt>
              <w:sdtPr>
                <w:id w:val="1065768514"/>
                <w:placeholder>
                  <w:docPart w:val="55D787047F5C4B438D66E30107B5A46B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732206D2" w14:textId="77777777" w:rsidR="005C38C7" w:rsidRDefault="005C38C7"/>
        </w:tc>
      </w:tr>
      <w:tr w:rsidR="005C38C7" w14:paraId="170B61F7" w14:textId="77777777" w:rsidTr="00DA07D7">
        <w:trPr>
          <w:trHeight w:val="854"/>
        </w:trPr>
        <w:tc>
          <w:tcPr>
            <w:tcW w:w="14390" w:type="dxa"/>
            <w:gridSpan w:val="9"/>
          </w:tcPr>
          <w:p w14:paraId="1375535A" w14:textId="77777777" w:rsidR="005C38C7" w:rsidRDefault="005C38C7"/>
        </w:tc>
      </w:tr>
      <w:tr w:rsidR="005C38C7" w14:paraId="56A252C1" w14:textId="77777777" w:rsidTr="00292168">
        <w:tc>
          <w:tcPr>
            <w:tcW w:w="1439" w:type="dxa"/>
          </w:tcPr>
          <w:p w14:paraId="2AB9F209" w14:textId="77777777" w:rsidR="005C38C7" w:rsidRDefault="005C38C7"/>
        </w:tc>
        <w:tc>
          <w:tcPr>
            <w:tcW w:w="11512" w:type="dxa"/>
            <w:gridSpan w:val="7"/>
          </w:tcPr>
          <w:p w14:paraId="3A870AAD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Rahul Kumar</w:t>
            </w:r>
          </w:p>
        </w:tc>
        <w:tc>
          <w:tcPr>
            <w:tcW w:w="1439" w:type="dxa"/>
          </w:tcPr>
          <w:p w14:paraId="69B16CA8" w14:textId="77777777" w:rsidR="005C38C7" w:rsidRDefault="005C38C7"/>
        </w:tc>
      </w:tr>
      <w:tr w:rsidR="005C38C7" w14:paraId="570AE0C4" w14:textId="77777777" w:rsidTr="00292168">
        <w:tc>
          <w:tcPr>
            <w:tcW w:w="2878" w:type="dxa"/>
            <w:gridSpan w:val="2"/>
          </w:tcPr>
          <w:p w14:paraId="2C4D9B45" w14:textId="77777777" w:rsidR="005C38C7" w:rsidRDefault="005C38C7"/>
        </w:tc>
        <w:tc>
          <w:tcPr>
            <w:tcW w:w="2878" w:type="dxa"/>
            <w:gridSpan w:val="2"/>
          </w:tcPr>
          <w:p w14:paraId="384A61C9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090458556" name="Rectangle 209045855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2C169" id="Rectangle 2090458556" o:spid="_x0000_s1026" alt="&quot;&quot;" style="position:absolute;margin-left:89.1pt;margin-top:15pt;width:251.95pt;height:21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18962CF2" w14:textId="77777777" w:rsidR="005C38C7" w:rsidRDefault="005C38C7"/>
        </w:tc>
        <w:tc>
          <w:tcPr>
            <w:tcW w:w="2878" w:type="dxa"/>
          </w:tcPr>
          <w:p w14:paraId="5446F9FC" w14:textId="77777777" w:rsidR="005C38C7" w:rsidRDefault="005C38C7"/>
        </w:tc>
        <w:tc>
          <w:tcPr>
            <w:tcW w:w="2878" w:type="dxa"/>
            <w:gridSpan w:val="3"/>
          </w:tcPr>
          <w:p w14:paraId="41F1099F" w14:textId="77777777" w:rsidR="005C38C7" w:rsidRDefault="005C38C7"/>
        </w:tc>
      </w:tr>
      <w:tr w:rsidR="005C38C7" w14:paraId="7E981A9A" w14:textId="77777777" w:rsidTr="00EE5A14">
        <w:trPr>
          <w:trHeight w:val="342"/>
        </w:trPr>
        <w:tc>
          <w:tcPr>
            <w:tcW w:w="2878" w:type="dxa"/>
            <w:gridSpan w:val="2"/>
          </w:tcPr>
          <w:p w14:paraId="575DAE65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3FF847CF" w14:textId="77777777" w:rsidR="005C38C7" w:rsidRDefault="005C38C7" w:rsidP="00EE5A14">
            <w:pPr>
              <w:pStyle w:val="Heading2"/>
            </w:pPr>
            <w:sdt>
              <w:sdtPr>
                <w:id w:val="-1957403444"/>
                <w:placeholder>
                  <w:docPart w:val="5D0AFFA858ED4BEDAA6988409FD4C0CC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32E7B85A" w14:textId="77777777" w:rsidR="005C38C7" w:rsidRDefault="005C38C7"/>
        </w:tc>
      </w:tr>
      <w:tr w:rsidR="005C38C7" w14:paraId="3FCBA365" w14:textId="77777777" w:rsidTr="005B09BE">
        <w:trPr>
          <w:trHeight w:val="412"/>
        </w:trPr>
        <w:tc>
          <w:tcPr>
            <w:tcW w:w="2878" w:type="dxa"/>
            <w:gridSpan w:val="2"/>
          </w:tcPr>
          <w:p w14:paraId="2C4171D8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5B93486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D20D658" w14:textId="77777777" w:rsidR="005C38C7" w:rsidRDefault="005C38C7"/>
        </w:tc>
      </w:tr>
      <w:tr w:rsidR="005C38C7" w14:paraId="671DF15D" w14:textId="77777777" w:rsidTr="005B09BE">
        <w:trPr>
          <w:trHeight w:val="582"/>
        </w:trPr>
        <w:tc>
          <w:tcPr>
            <w:tcW w:w="2878" w:type="dxa"/>
            <w:gridSpan w:val="2"/>
          </w:tcPr>
          <w:p w14:paraId="024820BA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41C3A8A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Customer Relationship Management (CRM)</w:t>
            </w:r>
          </w:p>
        </w:tc>
        <w:tc>
          <w:tcPr>
            <w:tcW w:w="2878" w:type="dxa"/>
            <w:gridSpan w:val="3"/>
          </w:tcPr>
          <w:p w14:paraId="69FE9819" w14:textId="77777777" w:rsidR="005C38C7" w:rsidRDefault="005C38C7"/>
        </w:tc>
      </w:tr>
      <w:tr w:rsidR="005C38C7" w14:paraId="38473126" w14:textId="77777777" w:rsidTr="005B09BE">
        <w:trPr>
          <w:trHeight w:val="666"/>
        </w:trPr>
        <w:tc>
          <w:tcPr>
            <w:tcW w:w="2878" w:type="dxa"/>
            <w:gridSpan w:val="2"/>
          </w:tcPr>
          <w:p w14:paraId="02C1676A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50A8ECD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B925802" w14:textId="77777777" w:rsidR="005C38C7" w:rsidRDefault="005C38C7"/>
        </w:tc>
      </w:tr>
      <w:tr w:rsidR="005C38C7" w14:paraId="53B6A782" w14:textId="77777777" w:rsidTr="005B09BE">
        <w:trPr>
          <w:trHeight w:val="666"/>
        </w:trPr>
        <w:tc>
          <w:tcPr>
            <w:tcW w:w="1439" w:type="dxa"/>
          </w:tcPr>
          <w:p w14:paraId="1E35525A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EA50E79" w14:textId="77777777" w:rsidR="005C38C7" w:rsidRPr="005B09BE" w:rsidRDefault="005C38C7" w:rsidP="00EE5A14">
            <w:pPr>
              <w:jc w:val="center"/>
            </w:pPr>
            <w:sdt>
              <w:sdtPr>
                <w:id w:val="978038729"/>
                <w:placeholder>
                  <w:docPart w:val="EC0B789A1A4B4C768BA343EE33D00A56"/>
                </w:placeholder>
                <w15:appearance w15:val="hidden"/>
              </w:sdtPr>
              <w:sdtContent>
                <w:r>
                  <w:rPr>
                    <w:noProof/>
                  </w:rPr>
                  <w:t>16/07/2026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1D29389D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16D8DDD" w14:textId="77777777" w:rsidR="005C38C7" w:rsidRDefault="005C38C7" w:rsidP="00EE5A14">
            <w:pPr>
              <w:jc w:val="center"/>
            </w:pPr>
            <w:r>
              <w:rPr>
                <w:noProof/>
              </w:rPr>
              <w:t>Rahul Kumar</w:t>
            </w:r>
            <w:r>
              <w:t xml:space="preserve">, </w:t>
            </w:r>
            <w:r>
              <w:rPr>
                <w:noProof/>
              </w:rPr>
              <w:t>Director</w:t>
            </w:r>
          </w:p>
        </w:tc>
        <w:tc>
          <w:tcPr>
            <w:tcW w:w="1439" w:type="dxa"/>
          </w:tcPr>
          <w:p w14:paraId="72E84547" w14:textId="77777777" w:rsidR="005C38C7" w:rsidRDefault="005C38C7"/>
        </w:tc>
      </w:tr>
      <w:tr w:rsidR="005C38C7" w14:paraId="5CE58DBD" w14:textId="77777777" w:rsidTr="005B09BE">
        <w:trPr>
          <w:trHeight w:val="490"/>
        </w:trPr>
        <w:tc>
          <w:tcPr>
            <w:tcW w:w="2878" w:type="dxa"/>
            <w:gridSpan w:val="2"/>
          </w:tcPr>
          <w:p w14:paraId="214503AA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6FAA57A3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4F101F8" w14:textId="77777777" w:rsidR="005C38C7" w:rsidRDefault="005C38C7"/>
        </w:tc>
      </w:tr>
      <w:tr w:rsidR="005C38C7" w14:paraId="3805CEDC" w14:textId="77777777" w:rsidTr="005B09BE">
        <w:trPr>
          <w:trHeight w:val="985"/>
        </w:trPr>
        <w:tc>
          <w:tcPr>
            <w:tcW w:w="2878" w:type="dxa"/>
            <w:gridSpan w:val="2"/>
          </w:tcPr>
          <w:p w14:paraId="6D7B753B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344D560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5E99B6A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AlphaTech Innovations</w:t>
            </w:r>
          </w:p>
        </w:tc>
        <w:tc>
          <w:tcPr>
            <w:tcW w:w="2878" w:type="dxa"/>
            <w:vAlign w:val="center"/>
          </w:tcPr>
          <w:p w14:paraId="3DFC01AE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7D957B1" w14:textId="77777777" w:rsidR="005C38C7" w:rsidRDefault="005C38C7"/>
        </w:tc>
      </w:tr>
    </w:tbl>
    <w:p w14:paraId="51DD922E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3C3DDAC2" w14:textId="77777777" w:rsidR="005C38C7" w:rsidRDefault="005C38C7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248739691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81808135" name="Rectangle 81808135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37513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38995739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04743813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88013131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37371316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45808359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05780358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04870840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82672166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67787602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227137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36587728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DCF2B" id="Group 2" o:spid="_x0000_s1026" alt="&quot;&quot;" style="position:absolute;margin-left:-35pt;margin-top:-35pt;width:11in;height:612.75pt;z-index:-251620352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">
                <v:rect id="Rectangle 81808135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5C38C7" w14:paraId="0542337B" w14:textId="77777777" w:rsidTr="00C46B32">
        <w:trPr>
          <w:trHeight w:val="2716"/>
        </w:trPr>
        <w:tc>
          <w:tcPr>
            <w:tcW w:w="1439" w:type="dxa"/>
          </w:tcPr>
          <w:p w14:paraId="2BFE1B78" w14:textId="77777777" w:rsidR="005C38C7" w:rsidRDefault="005C38C7"/>
        </w:tc>
        <w:tc>
          <w:tcPr>
            <w:tcW w:w="11032" w:type="dxa"/>
            <w:gridSpan w:val="6"/>
            <w:vAlign w:val="center"/>
          </w:tcPr>
          <w:p w14:paraId="4E70A003" w14:textId="77777777" w:rsidR="005C38C7" w:rsidRDefault="005C38C7" w:rsidP="00C46B32">
            <w:pPr>
              <w:pStyle w:val="Heading1"/>
              <w:jc w:val="right"/>
            </w:pPr>
            <w:sdt>
              <w:sdtPr>
                <w:id w:val="1345980128"/>
                <w:placeholder>
                  <w:docPart w:val="32443F7DC59D401195A4EF231469A813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51B76FA0" w14:textId="77777777" w:rsidR="005C38C7" w:rsidRDefault="005C38C7"/>
        </w:tc>
      </w:tr>
      <w:tr w:rsidR="005C38C7" w14:paraId="22C1938D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7BDADCE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290084055" name="Rectangle 129008405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289FB4" id="Rectangle 1290084055" o:spid="_x0000_s1026" alt="&quot;&quot;" style="position:absolute;margin-left:254pt;margin-top:20.35pt;width:212pt;height:21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5C38C7" w14:paraId="4BD39FE7" w14:textId="77777777" w:rsidTr="00292168">
        <w:trPr>
          <w:trHeight w:val="408"/>
        </w:trPr>
        <w:tc>
          <w:tcPr>
            <w:tcW w:w="2878" w:type="dxa"/>
            <w:gridSpan w:val="2"/>
          </w:tcPr>
          <w:p w14:paraId="77464849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E4FFDF9" w14:textId="77777777" w:rsidR="005C38C7" w:rsidRPr="00292168" w:rsidRDefault="005C38C7" w:rsidP="00EE5A14">
            <w:pPr>
              <w:pStyle w:val="Heading2"/>
            </w:pPr>
            <w:sdt>
              <w:sdtPr>
                <w:id w:val="73630240"/>
                <w:placeholder>
                  <w:docPart w:val="5AEA390B192F4D158774FA6161A806D2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3DCF1133" w14:textId="77777777" w:rsidR="005C38C7" w:rsidRDefault="005C38C7"/>
        </w:tc>
      </w:tr>
      <w:tr w:rsidR="005C38C7" w14:paraId="6D973668" w14:textId="77777777" w:rsidTr="00DA07D7">
        <w:trPr>
          <w:trHeight w:val="854"/>
        </w:trPr>
        <w:tc>
          <w:tcPr>
            <w:tcW w:w="14390" w:type="dxa"/>
            <w:gridSpan w:val="9"/>
          </w:tcPr>
          <w:p w14:paraId="10AA3A9C" w14:textId="77777777" w:rsidR="005C38C7" w:rsidRDefault="005C38C7"/>
        </w:tc>
      </w:tr>
      <w:tr w:rsidR="005C38C7" w14:paraId="5D70B6AF" w14:textId="77777777" w:rsidTr="00292168">
        <w:tc>
          <w:tcPr>
            <w:tcW w:w="1439" w:type="dxa"/>
          </w:tcPr>
          <w:p w14:paraId="5D0F1569" w14:textId="77777777" w:rsidR="005C38C7" w:rsidRDefault="005C38C7"/>
        </w:tc>
        <w:tc>
          <w:tcPr>
            <w:tcW w:w="11512" w:type="dxa"/>
            <w:gridSpan w:val="7"/>
          </w:tcPr>
          <w:p w14:paraId="26B5510F" w14:textId="77777777" w:rsidR="005C38C7" w:rsidRDefault="005C38C7" w:rsidP="00DD00C7">
            <w:pPr>
              <w:pStyle w:val="Heading1Alt"/>
            </w:pPr>
            <w:r w:rsidRPr="007E5091">
              <w:rPr>
                <w:noProof/>
              </w:rPr>
              <w:t>Isha Kapoor</w:t>
            </w:r>
          </w:p>
        </w:tc>
        <w:tc>
          <w:tcPr>
            <w:tcW w:w="1439" w:type="dxa"/>
          </w:tcPr>
          <w:p w14:paraId="14F38637" w14:textId="77777777" w:rsidR="005C38C7" w:rsidRDefault="005C38C7"/>
        </w:tc>
      </w:tr>
      <w:tr w:rsidR="005C38C7" w14:paraId="6C4B5A8D" w14:textId="77777777" w:rsidTr="00292168">
        <w:tc>
          <w:tcPr>
            <w:tcW w:w="2878" w:type="dxa"/>
            <w:gridSpan w:val="2"/>
          </w:tcPr>
          <w:p w14:paraId="481D3516" w14:textId="77777777" w:rsidR="005C38C7" w:rsidRDefault="005C38C7"/>
        </w:tc>
        <w:tc>
          <w:tcPr>
            <w:tcW w:w="2878" w:type="dxa"/>
            <w:gridSpan w:val="2"/>
          </w:tcPr>
          <w:p w14:paraId="238A5AD8" w14:textId="77777777" w:rsidR="005C38C7" w:rsidRDefault="005C38C7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1814473799" name="Rectangle 181447379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652C3" id="Rectangle 1814473799" o:spid="_x0000_s1026" alt="&quot;&quot;" style="position:absolute;margin-left:89.1pt;margin-top:15pt;width:251.95pt;height:21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DCBDFBF" w14:textId="77777777" w:rsidR="005C38C7" w:rsidRDefault="005C38C7"/>
        </w:tc>
        <w:tc>
          <w:tcPr>
            <w:tcW w:w="2878" w:type="dxa"/>
          </w:tcPr>
          <w:p w14:paraId="61535C9B" w14:textId="77777777" w:rsidR="005C38C7" w:rsidRDefault="005C38C7"/>
        </w:tc>
        <w:tc>
          <w:tcPr>
            <w:tcW w:w="2878" w:type="dxa"/>
            <w:gridSpan w:val="3"/>
          </w:tcPr>
          <w:p w14:paraId="56148551" w14:textId="77777777" w:rsidR="005C38C7" w:rsidRDefault="005C38C7"/>
        </w:tc>
      </w:tr>
      <w:tr w:rsidR="005C38C7" w14:paraId="3C635C83" w14:textId="77777777" w:rsidTr="00EE5A14">
        <w:trPr>
          <w:trHeight w:val="342"/>
        </w:trPr>
        <w:tc>
          <w:tcPr>
            <w:tcW w:w="2878" w:type="dxa"/>
            <w:gridSpan w:val="2"/>
          </w:tcPr>
          <w:p w14:paraId="21DDC32B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53950A7B" w14:textId="77777777" w:rsidR="005C38C7" w:rsidRDefault="005C38C7" w:rsidP="00EE5A14">
            <w:pPr>
              <w:pStyle w:val="Heading2"/>
            </w:pPr>
            <w:sdt>
              <w:sdtPr>
                <w:id w:val="1812213794"/>
                <w:placeholder>
                  <w:docPart w:val="9C5B9DC300CC4DACA8E31344C9100387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17C003ED" w14:textId="77777777" w:rsidR="005C38C7" w:rsidRDefault="005C38C7"/>
        </w:tc>
      </w:tr>
      <w:tr w:rsidR="005C38C7" w14:paraId="16C11458" w14:textId="77777777" w:rsidTr="005B09BE">
        <w:trPr>
          <w:trHeight w:val="412"/>
        </w:trPr>
        <w:tc>
          <w:tcPr>
            <w:tcW w:w="2878" w:type="dxa"/>
            <w:gridSpan w:val="2"/>
          </w:tcPr>
          <w:p w14:paraId="4AE0D705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2EA5B4F5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61BE230" w14:textId="77777777" w:rsidR="005C38C7" w:rsidRDefault="005C38C7"/>
        </w:tc>
      </w:tr>
      <w:tr w:rsidR="005C38C7" w14:paraId="04652D46" w14:textId="77777777" w:rsidTr="005B09BE">
        <w:trPr>
          <w:trHeight w:val="582"/>
        </w:trPr>
        <w:tc>
          <w:tcPr>
            <w:tcW w:w="2878" w:type="dxa"/>
            <w:gridSpan w:val="2"/>
          </w:tcPr>
          <w:p w14:paraId="083643B2" w14:textId="77777777" w:rsidR="005C38C7" w:rsidRDefault="005C38C7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4CFC155" w14:textId="77777777" w:rsidR="005C38C7" w:rsidRPr="005B09BE" w:rsidRDefault="005C38C7" w:rsidP="00EE5A14">
            <w:pPr>
              <w:pStyle w:val="Heading3"/>
            </w:pPr>
            <w:r w:rsidRPr="007E5091">
              <w:rPr>
                <w:noProof/>
              </w:rPr>
              <w:t>Online Food Delivery App</w:t>
            </w:r>
          </w:p>
        </w:tc>
        <w:tc>
          <w:tcPr>
            <w:tcW w:w="2878" w:type="dxa"/>
            <w:gridSpan w:val="3"/>
          </w:tcPr>
          <w:p w14:paraId="5138A029" w14:textId="77777777" w:rsidR="005C38C7" w:rsidRDefault="005C38C7"/>
        </w:tc>
      </w:tr>
      <w:tr w:rsidR="005C38C7" w14:paraId="41A33FC4" w14:textId="77777777" w:rsidTr="005B09BE">
        <w:trPr>
          <w:trHeight w:val="666"/>
        </w:trPr>
        <w:tc>
          <w:tcPr>
            <w:tcW w:w="2878" w:type="dxa"/>
            <w:gridSpan w:val="2"/>
          </w:tcPr>
          <w:p w14:paraId="38868AE1" w14:textId="77777777" w:rsidR="005C38C7" w:rsidRDefault="005C38C7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C8AB946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0F27C9D" w14:textId="77777777" w:rsidR="005C38C7" w:rsidRDefault="005C38C7"/>
        </w:tc>
      </w:tr>
      <w:tr w:rsidR="005C38C7" w14:paraId="7ED2CD22" w14:textId="77777777" w:rsidTr="005B09BE">
        <w:trPr>
          <w:trHeight w:val="666"/>
        </w:trPr>
        <w:tc>
          <w:tcPr>
            <w:tcW w:w="1439" w:type="dxa"/>
          </w:tcPr>
          <w:p w14:paraId="2ED22CE7" w14:textId="77777777" w:rsidR="005C38C7" w:rsidRDefault="005C38C7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50116692" w14:textId="77777777" w:rsidR="005C38C7" w:rsidRPr="005B09BE" w:rsidRDefault="005C38C7" w:rsidP="00EE5A14">
            <w:pPr>
              <w:jc w:val="center"/>
            </w:pPr>
            <w:sdt>
              <w:sdtPr>
                <w:id w:val="-613371319"/>
                <w:placeholder>
                  <w:docPart w:val="BE2AE7B12E1242FF8FF077145922E349"/>
                </w:placeholder>
                <w15:appearance w15:val="hidden"/>
              </w:sdtPr>
              <w:sdtContent>
                <w:r>
                  <w:rPr>
                    <w:noProof/>
                  </w:rPr>
                  <w:t>17/07/2026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698C1E9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D53DD6F" w14:textId="77777777" w:rsidR="005C38C7" w:rsidRDefault="005C38C7" w:rsidP="00EE5A14">
            <w:pPr>
              <w:jc w:val="center"/>
            </w:pPr>
            <w:r>
              <w:rPr>
                <w:noProof/>
              </w:rPr>
              <w:t>Isha Kapoor</w:t>
            </w:r>
            <w:r>
              <w:t xml:space="preserve">, </w:t>
            </w:r>
            <w:r>
              <w:rPr>
                <w:noProof/>
              </w:rPr>
              <w:t>Chief Executive Officer (CEO)</w:t>
            </w:r>
          </w:p>
        </w:tc>
        <w:tc>
          <w:tcPr>
            <w:tcW w:w="1439" w:type="dxa"/>
          </w:tcPr>
          <w:p w14:paraId="4562EAB4" w14:textId="77777777" w:rsidR="005C38C7" w:rsidRDefault="005C38C7"/>
        </w:tc>
      </w:tr>
      <w:tr w:rsidR="005C38C7" w14:paraId="5BD3F8AA" w14:textId="77777777" w:rsidTr="005B09BE">
        <w:trPr>
          <w:trHeight w:val="490"/>
        </w:trPr>
        <w:tc>
          <w:tcPr>
            <w:tcW w:w="2878" w:type="dxa"/>
            <w:gridSpan w:val="2"/>
          </w:tcPr>
          <w:p w14:paraId="78149812" w14:textId="77777777" w:rsidR="005C38C7" w:rsidRDefault="005C38C7"/>
        </w:tc>
        <w:tc>
          <w:tcPr>
            <w:tcW w:w="8634" w:type="dxa"/>
            <w:gridSpan w:val="4"/>
            <w:vAlign w:val="center"/>
          </w:tcPr>
          <w:p w14:paraId="491ADB28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65667AC" w14:textId="77777777" w:rsidR="005C38C7" w:rsidRDefault="005C38C7"/>
        </w:tc>
      </w:tr>
      <w:tr w:rsidR="005C38C7" w14:paraId="3BABACE4" w14:textId="77777777" w:rsidTr="005B09BE">
        <w:trPr>
          <w:trHeight w:val="985"/>
        </w:trPr>
        <w:tc>
          <w:tcPr>
            <w:tcW w:w="2878" w:type="dxa"/>
            <w:gridSpan w:val="2"/>
          </w:tcPr>
          <w:p w14:paraId="6DF78106" w14:textId="77777777" w:rsidR="005C38C7" w:rsidRDefault="005C38C7"/>
        </w:tc>
        <w:tc>
          <w:tcPr>
            <w:tcW w:w="2878" w:type="dxa"/>
            <w:gridSpan w:val="2"/>
            <w:vAlign w:val="center"/>
          </w:tcPr>
          <w:p w14:paraId="4B1DB94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4E5949BB" w14:textId="77777777" w:rsidR="005C38C7" w:rsidRPr="005B09BE" w:rsidRDefault="005C38C7" w:rsidP="00EE5A14">
            <w:pPr>
              <w:pStyle w:val="Heading2"/>
            </w:pPr>
            <w:r w:rsidRPr="007E5091">
              <w:rPr>
                <w:noProof/>
              </w:rPr>
              <w:t>VisionTech Pvt. Ltd.</w:t>
            </w:r>
          </w:p>
        </w:tc>
        <w:tc>
          <w:tcPr>
            <w:tcW w:w="2878" w:type="dxa"/>
            <w:vAlign w:val="center"/>
          </w:tcPr>
          <w:p w14:paraId="526E7794" w14:textId="77777777" w:rsidR="005C38C7" w:rsidRPr="005B09BE" w:rsidRDefault="005C38C7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2EE5123" w14:textId="77777777" w:rsidR="005C38C7" w:rsidRDefault="005C38C7"/>
        </w:tc>
      </w:tr>
    </w:tbl>
    <w:p w14:paraId="4414865D" w14:textId="77777777" w:rsidR="005C38C7" w:rsidRDefault="005C38C7">
      <w:pPr>
        <w:sectPr w:rsidR="005C38C7" w:rsidSect="005C38C7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627367F6" w14:textId="77777777" w:rsidR="005C38C7" w:rsidRDefault="005C38C7"/>
    <w:sectPr w:rsidR="005C38C7" w:rsidSect="005C38C7">
      <w:type w:val="continuous"/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0B76" w14:textId="77777777" w:rsidR="00911BE1" w:rsidRDefault="00911BE1" w:rsidP="00E274A2">
      <w:r>
        <w:separator/>
      </w:r>
    </w:p>
  </w:endnote>
  <w:endnote w:type="continuationSeparator" w:id="0">
    <w:p w14:paraId="283CC05D" w14:textId="77777777" w:rsidR="00911BE1" w:rsidRDefault="00911BE1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36F13" w14:textId="77777777" w:rsidR="00911BE1" w:rsidRDefault="00911BE1" w:rsidP="00E274A2">
      <w:r>
        <w:separator/>
      </w:r>
    </w:p>
  </w:footnote>
  <w:footnote w:type="continuationSeparator" w:id="0">
    <w:p w14:paraId="087CACB7" w14:textId="77777777" w:rsidR="00911BE1" w:rsidRDefault="00911BE1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E89"/>
    <w:rsid w:val="000017A0"/>
    <w:rsid w:val="000A641B"/>
    <w:rsid w:val="00114D8E"/>
    <w:rsid w:val="0012521F"/>
    <w:rsid w:val="001E57B7"/>
    <w:rsid w:val="0025656E"/>
    <w:rsid w:val="00292168"/>
    <w:rsid w:val="00296FF3"/>
    <w:rsid w:val="00343C90"/>
    <w:rsid w:val="00366216"/>
    <w:rsid w:val="003D4044"/>
    <w:rsid w:val="00404DFE"/>
    <w:rsid w:val="004B3F9C"/>
    <w:rsid w:val="004F6D24"/>
    <w:rsid w:val="0059337D"/>
    <w:rsid w:val="005B09BE"/>
    <w:rsid w:val="005C38C7"/>
    <w:rsid w:val="005E6E89"/>
    <w:rsid w:val="006C60E6"/>
    <w:rsid w:val="0074596A"/>
    <w:rsid w:val="00793A50"/>
    <w:rsid w:val="007C7831"/>
    <w:rsid w:val="00911BE1"/>
    <w:rsid w:val="00AC0554"/>
    <w:rsid w:val="00B813A3"/>
    <w:rsid w:val="00C46B32"/>
    <w:rsid w:val="00CD1290"/>
    <w:rsid w:val="00DB7228"/>
    <w:rsid w:val="00DD00C7"/>
    <w:rsid w:val="00E274A2"/>
    <w:rsid w:val="00EA2CD7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320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4265C5247644C488B262D0F4D15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DA79F-5F23-48C3-8CA0-392FEA377BFA}"/>
      </w:docPartPr>
      <w:docPartBody>
        <w:p w:rsidR="00FF0D3E" w:rsidRDefault="00B11833" w:rsidP="00B11833">
          <w:pPr>
            <w:pStyle w:val="D94265C5247644C488B262D0F4D153B3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0D1F0E2EE91C4A2DB6CFF1A61697A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F36B2-9B9B-422E-AE17-AE9FEA82A30F}"/>
      </w:docPartPr>
      <w:docPartBody>
        <w:p w:rsidR="00FF0D3E" w:rsidRDefault="00B11833" w:rsidP="00B11833">
          <w:pPr>
            <w:pStyle w:val="0D1F0E2EE91C4A2DB6CFF1A61697AC22"/>
          </w:pPr>
          <w:r w:rsidRPr="00292168">
            <w:t>THIS ACKNOWLEDGES THAT</w:t>
          </w:r>
        </w:p>
      </w:docPartBody>
    </w:docPart>
    <w:docPart>
      <w:docPartPr>
        <w:name w:val="27499E4F2E7D4C64A29ABE31EC531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82CB0-B216-4ECB-AED0-B0B94FC37127}"/>
      </w:docPartPr>
      <w:docPartBody>
        <w:p w:rsidR="00FF0D3E" w:rsidRDefault="00B11833" w:rsidP="00B11833">
          <w:pPr>
            <w:pStyle w:val="27499E4F2E7D4C64A29ABE31EC53195F"/>
          </w:pPr>
          <w:r w:rsidRPr="005B09BE">
            <w:t>HAS SUCCESSFULLY COMPLETED THE</w:t>
          </w:r>
        </w:p>
      </w:docPartBody>
    </w:docPart>
    <w:docPart>
      <w:docPartPr>
        <w:name w:val="CB5EDAE5F0794B0689A26E5C7416F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C26A1-17ED-4DC2-9BD8-5D8F48248614}"/>
      </w:docPartPr>
      <w:docPartBody>
        <w:p w:rsidR="00FF0D3E" w:rsidRDefault="00B11833" w:rsidP="00B11833">
          <w:pPr>
            <w:pStyle w:val="CB5EDAE5F0794B0689A26E5C7416F67C"/>
          </w:pPr>
          <w:r>
            <w:t>Month, Day, Year</w:t>
          </w:r>
        </w:p>
      </w:docPartBody>
    </w:docPart>
    <w:docPart>
      <w:docPartPr>
        <w:name w:val="E3EEBD9B7AC54AFDA1888503ABAE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14A02-C77D-45B0-887D-F8EDB545C83B}"/>
      </w:docPartPr>
      <w:docPartBody>
        <w:p w:rsidR="00FF0D3E" w:rsidRDefault="00B11833" w:rsidP="00B11833">
          <w:pPr>
            <w:pStyle w:val="E3EEBD9B7AC54AFDA1888503ABAE1133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19626FA34C1D4A489F95E299883F8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9CFE9-5B14-4C59-AE4E-433B4220D78F}"/>
      </w:docPartPr>
      <w:docPartBody>
        <w:p w:rsidR="00FF0D3E" w:rsidRDefault="00B11833" w:rsidP="00B11833">
          <w:pPr>
            <w:pStyle w:val="19626FA34C1D4A489F95E299883F888D"/>
          </w:pPr>
          <w:r w:rsidRPr="00292168">
            <w:t>THIS ACKNOWLEDGES THAT</w:t>
          </w:r>
        </w:p>
      </w:docPartBody>
    </w:docPart>
    <w:docPart>
      <w:docPartPr>
        <w:name w:val="2D87D48646434A66859231C738938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CB574-06DF-46F6-947E-D72A7FD8A7D5}"/>
      </w:docPartPr>
      <w:docPartBody>
        <w:p w:rsidR="00FF0D3E" w:rsidRDefault="00B11833" w:rsidP="00B11833">
          <w:pPr>
            <w:pStyle w:val="2D87D48646434A66859231C73893829E"/>
          </w:pPr>
          <w:r w:rsidRPr="005B09BE">
            <w:t>HAS SUCCESSFULLY COMPLETED THE</w:t>
          </w:r>
        </w:p>
      </w:docPartBody>
    </w:docPart>
    <w:docPart>
      <w:docPartPr>
        <w:name w:val="901FE2A6A578490EBD976E2BB762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33507-0B43-4D91-B295-245C926669C4}"/>
      </w:docPartPr>
      <w:docPartBody>
        <w:p w:rsidR="00FF0D3E" w:rsidRDefault="00B11833" w:rsidP="00B11833">
          <w:pPr>
            <w:pStyle w:val="901FE2A6A578490EBD976E2BB762B720"/>
          </w:pPr>
          <w:r>
            <w:t>Month, Day, Year</w:t>
          </w:r>
        </w:p>
      </w:docPartBody>
    </w:docPart>
    <w:docPart>
      <w:docPartPr>
        <w:name w:val="C04F3A67CB7D44068E6EB7502516F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EBD1D-5E03-493A-AF60-87CEF132A783}"/>
      </w:docPartPr>
      <w:docPartBody>
        <w:p w:rsidR="00FF0D3E" w:rsidRDefault="00B11833" w:rsidP="00B11833">
          <w:pPr>
            <w:pStyle w:val="C04F3A67CB7D44068E6EB7502516F85B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AB55EE0B1AE7448A8B02FA4873D87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C7855-274F-4D37-B755-782A4796BDFC}"/>
      </w:docPartPr>
      <w:docPartBody>
        <w:p w:rsidR="00FF0D3E" w:rsidRDefault="00B11833" w:rsidP="00B11833">
          <w:pPr>
            <w:pStyle w:val="AB55EE0B1AE7448A8B02FA4873D87010"/>
          </w:pPr>
          <w:r w:rsidRPr="00292168">
            <w:t>THIS ACKNOWLEDGES THAT</w:t>
          </w:r>
        </w:p>
      </w:docPartBody>
    </w:docPart>
    <w:docPart>
      <w:docPartPr>
        <w:name w:val="1F9DE139E0BA4C7CA030F8590B420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C9135-781F-4F7E-8F27-A5A3388A6429}"/>
      </w:docPartPr>
      <w:docPartBody>
        <w:p w:rsidR="00FF0D3E" w:rsidRDefault="00B11833" w:rsidP="00B11833">
          <w:pPr>
            <w:pStyle w:val="1F9DE139E0BA4C7CA030F8590B4205FA"/>
          </w:pPr>
          <w:r w:rsidRPr="005B09BE">
            <w:t>HAS SUCCESSFULLY COMPLETED THE</w:t>
          </w:r>
        </w:p>
      </w:docPartBody>
    </w:docPart>
    <w:docPart>
      <w:docPartPr>
        <w:name w:val="049AF5BDD3FD4A5399B64BCF290D3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F421F-E0FF-4057-A751-F3EBEC40964F}"/>
      </w:docPartPr>
      <w:docPartBody>
        <w:p w:rsidR="00FF0D3E" w:rsidRDefault="00B11833" w:rsidP="00B11833">
          <w:pPr>
            <w:pStyle w:val="049AF5BDD3FD4A5399B64BCF290D3005"/>
          </w:pPr>
          <w:r>
            <w:t>Month, Day, Year</w:t>
          </w:r>
        </w:p>
      </w:docPartBody>
    </w:docPart>
    <w:docPart>
      <w:docPartPr>
        <w:name w:val="901FF0B770B345B3B19ADE7D78647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DDEEC-A54C-4D4E-B6DC-5B276435946F}"/>
      </w:docPartPr>
      <w:docPartBody>
        <w:p w:rsidR="00FF0D3E" w:rsidRDefault="00B11833" w:rsidP="00B11833">
          <w:pPr>
            <w:pStyle w:val="901FF0B770B345B3B19ADE7D786472E6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50DF5DD652C840EB94026EC033775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6E7B8-9D2D-4023-92C3-14590B087013}"/>
      </w:docPartPr>
      <w:docPartBody>
        <w:p w:rsidR="00FF0D3E" w:rsidRDefault="00B11833" w:rsidP="00B11833">
          <w:pPr>
            <w:pStyle w:val="50DF5DD652C840EB94026EC033775200"/>
          </w:pPr>
          <w:r w:rsidRPr="00292168">
            <w:t>THIS ACKNOWLEDGES THAT</w:t>
          </w:r>
        </w:p>
      </w:docPartBody>
    </w:docPart>
    <w:docPart>
      <w:docPartPr>
        <w:name w:val="032C09D3EF254726AECFE479B0A03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AE17A-22B8-406A-9922-B475B4AB28FA}"/>
      </w:docPartPr>
      <w:docPartBody>
        <w:p w:rsidR="00FF0D3E" w:rsidRDefault="00B11833" w:rsidP="00B11833">
          <w:pPr>
            <w:pStyle w:val="032C09D3EF254726AECFE479B0A03C4C"/>
          </w:pPr>
          <w:r w:rsidRPr="005B09BE">
            <w:t>HAS SUCCESSFULLY COMPLETED THE</w:t>
          </w:r>
        </w:p>
      </w:docPartBody>
    </w:docPart>
    <w:docPart>
      <w:docPartPr>
        <w:name w:val="48339F4F59CB432BAD1ED7FF41943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D006E-B796-4A7B-A238-CEF6E52C5EC6}"/>
      </w:docPartPr>
      <w:docPartBody>
        <w:p w:rsidR="00FF0D3E" w:rsidRDefault="00B11833" w:rsidP="00B11833">
          <w:pPr>
            <w:pStyle w:val="48339F4F59CB432BAD1ED7FF419437C7"/>
          </w:pPr>
          <w:r>
            <w:t>Month, Day, Year</w:t>
          </w:r>
        </w:p>
      </w:docPartBody>
    </w:docPart>
    <w:docPart>
      <w:docPartPr>
        <w:name w:val="DD8830C8CFEE43048E695A481B7C9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C33CD-588F-4135-804D-06B89F3A8AE3}"/>
      </w:docPartPr>
      <w:docPartBody>
        <w:p w:rsidR="00FF0D3E" w:rsidRDefault="00B11833" w:rsidP="00B11833">
          <w:pPr>
            <w:pStyle w:val="DD8830C8CFEE43048E695A481B7C90F5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393D324F4F254AAB9CCF72915EE9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32EFE-B604-4E9F-BAFC-F06227FB20BF}"/>
      </w:docPartPr>
      <w:docPartBody>
        <w:p w:rsidR="00FF0D3E" w:rsidRDefault="00B11833" w:rsidP="00B11833">
          <w:pPr>
            <w:pStyle w:val="393D324F4F254AAB9CCF72915EE915BD"/>
          </w:pPr>
          <w:r w:rsidRPr="00292168">
            <w:t>THIS ACKNOWLEDGES THAT</w:t>
          </w:r>
        </w:p>
      </w:docPartBody>
    </w:docPart>
    <w:docPart>
      <w:docPartPr>
        <w:name w:val="B99B9C4BCC68455D809FF9A417574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52500-DFC0-479C-8A4B-D3F53998BE9B}"/>
      </w:docPartPr>
      <w:docPartBody>
        <w:p w:rsidR="00FF0D3E" w:rsidRDefault="00B11833" w:rsidP="00B11833">
          <w:pPr>
            <w:pStyle w:val="B99B9C4BCC68455D809FF9A417574D79"/>
          </w:pPr>
          <w:r w:rsidRPr="005B09BE">
            <w:t>HAS SUCCESSFULLY COMPLETED THE</w:t>
          </w:r>
        </w:p>
      </w:docPartBody>
    </w:docPart>
    <w:docPart>
      <w:docPartPr>
        <w:name w:val="ACCE28DA14274C4A857E00C9D432D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4D46C-3415-4399-A9AA-95B97342EA10}"/>
      </w:docPartPr>
      <w:docPartBody>
        <w:p w:rsidR="00FF0D3E" w:rsidRDefault="00B11833" w:rsidP="00B11833">
          <w:pPr>
            <w:pStyle w:val="ACCE28DA14274C4A857E00C9D432D7A9"/>
          </w:pPr>
          <w:r>
            <w:t>Month, Day, Year</w:t>
          </w:r>
        </w:p>
      </w:docPartBody>
    </w:docPart>
    <w:docPart>
      <w:docPartPr>
        <w:name w:val="8C78C5669C724316A012F5C0E0FD3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3EF5F-89FB-4559-AF64-D272D7C4EF8E}"/>
      </w:docPartPr>
      <w:docPartBody>
        <w:p w:rsidR="00FF0D3E" w:rsidRDefault="00B11833" w:rsidP="00B11833">
          <w:pPr>
            <w:pStyle w:val="8C78C5669C724316A012F5C0E0FD34EB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35A15E5FC0F647D4A8E75993106EE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5434B-9286-40D8-A736-8E5BB230E6B5}"/>
      </w:docPartPr>
      <w:docPartBody>
        <w:p w:rsidR="00FF0D3E" w:rsidRDefault="00B11833" w:rsidP="00B11833">
          <w:pPr>
            <w:pStyle w:val="35A15E5FC0F647D4A8E75993106EE3DD"/>
          </w:pPr>
          <w:r w:rsidRPr="00292168">
            <w:t>THIS ACKNOWLEDGES THAT</w:t>
          </w:r>
        </w:p>
      </w:docPartBody>
    </w:docPart>
    <w:docPart>
      <w:docPartPr>
        <w:name w:val="F3D12D3EC0624602864AD328F8A1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704C8-78EB-4E0F-9518-B676DDB307CB}"/>
      </w:docPartPr>
      <w:docPartBody>
        <w:p w:rsidR="00FF0D3E" w:rsidRDefault="00B11833" w:rsidP="00B11833">
          <w:pPr>
            <w:pStyle w:val="F3D12D3EC0624602864AD328F8A1987D"/>
          </w:pPr>
          <w:r w:rsidRPr="005B09BE">
            <w:t>HAS SUCCESSFULLY COMPLETED THE</w:t>
          </w:r>
        </w:p>
      </w:docPartBody>
    </w:docPart>
    <w:docPart>
      <w:docPartPr>
        <w:name w:val="07CE65AAEDB545FDB289BA6F2769F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E5B6-ABA6-4F3B-ACAC-119409A13F38}"/>
      </w:docPartPr>
      <w:docPartBody>
        <w:p w:rsidR="00FF0D3E" w:rsidRDefault="00B11833" w:rsidP="00B11833">
          <w:pPr>
            <w:pStyle w:val="07CE65AAEDB545FDB289BA6F2769FA31"/>
          </w:pPr>
          <w:r>
            <w:t>Month, Day, Year</w:t>
          </w:r>
        </w:p>
      </w:docPartBody>
    </w:docPart>
    <w:docPart>
      <w:docPartPr>
        <w:name w:val="D4504E8EC9C54B6F9281D79DEB306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AC555-13F1-4C53-8552-BB1DEBA20B77}"/>
      </w:docPartPr>
      <w:docPartBody>
        <w:p w:rsidR="00FF0D3E" w:rsidRDefault="00B11833" w:rsidP="00B11833">
          <w:pPr>
            <w:pStyle w:val="D4504E8EC9C54B6F9281D79DEB306091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6FE76C07C94C408C8CAFBA0EBA011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A099C-8ED4-466F-A10B-EF30021D1411}"/>
      </w:docPartPr>
      <w:docPartBody>
        <w:p w:rsidR="00FF0D3E" w:rsidRDefault="00B11833" w:rsidP="00B11833">
          <w:pPr>
            <w:pStyle w:val="6FE76C07C94C408C8CAFBA0EBA011BAC"/>
          </w:pPr>
          <w:r w:rsidRPr="00292168">
            <w:t>THIS ACKNOWLEDGES THAT</w:t>
          </w:r>
        </w:p>
      </w:docPartBody>
    </w:docPart>
    <w:docPart>
      <w:docPartPr>
        <w:name w:val="CAA75E59E4024BBC98F5E277CC039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01826-DB6D-4476-AC3C-D6D53EABA151}"/>
      </w:docPartPr>
      <w:docPartBody>
        <w:p w:rsidR="00FF0D3E" w:rsidRDefault="00B11833" w:rsidP="00B11833">
          <w:pPr>
            <w:pStyle w:val="CAA75E59E4024BBC98F5E277CC039CAD"/>
          </w:pPr>
          <w:r w:rsidRPr="005B09BE">
            <w:t>HAS SUCCESSFULLY COMPLETED THE</w:t>
          </w:r>
        </w:p>
      </w:docPartBody>
    </w:docPart>
    <w:docPart>
      <w:docPartPr>
        <w:name w:val="D622C5338AA84817AE2B12087598C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0C020-EF17-414B-B731-E51D273172B9}"/>
      </w:docPartPr>
      <w:docPartBody>
        <w:p w:rsidR="00FF0D3E" w:rsidRDefault="00B11833" w:rsidP="00B11833">
          <w:pPr>
            <w:pStyle w:val="D622C5338AA84817AE2B12087598C614"/>
          </w:pPr>
          <w:r>
            <w:t>Month, Day, Year</w:t>
          </w:r>
        </w:p>
      </w:docPartBody>
    </w:docPart>
    <w:docPart>
      <w:docPartPr>
        <w:name w:val="A91AE44A691C4C7A96DF9DC5286D1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67A8D-A12A-4628-8C1D-C9ABAC84AFA7}"/>
      </w:docPartPr>
      <w:docPartBody>
        <w:p w:rsidR="00FF0D3E" w:rsidRDefault="00B11833" w:rsidP="00B11833">
          <w:pPr>
            <w:pStyle w:val="A91AE44A691C4C7A96DF9DC5286D1C96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54889F3B1F834792BC6CF697774E1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18E5-DF77-478E-80F0-689251139D15}"/>
      </w:docPartPr>
      <w:docPartBody>
        <w:p w:rsidR="00FF0D3E" w:rsidRDefault="00B11833" w:rsidP="00B11833">
          <w:pPr>
            <w:pStyle w:val="54889F3B1F834792BC6CF697774E1A2B"/>
          </w:pPr>
          <w:r w:rsidRPr="00292168">
            <w:t>THIS ACKNOWLEDGES THAT</w:t>
          </w:r>
        </w:p>
      </w:docPartBody>
    </w:docPart>
    <w:docPart>
      <w:docPartPr>
        <w:name w:val="29343FA57CC04DEE9E6F718016DDD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DD754-2D82-4B66-A693-2617A663721E}"/>
      </w:docPartPr>
      <w:docPartBody>
        <w:p w:rsidR="00FF0D3E" w:rsidRDefault="00B11833" w:rsidP="00B11833">
          <w:pPr>
            <w:pStyle w:val="29343FA57CC04DEE9E6F718016DDD5C0"/>
          </w:pPr>
          <w:r w:rsidRPr="005B09BE">
            <w:t>HAS SUCCESSFULLY COMPLETED THE</w:t>
          </w:r>
        </w:p>
      </w:docPartBody>
    </w:docPart>
    <w:docPart>
      <w:docPartPr>
        <w:name w:val="AC1833B3FC2E487F85D9F2CE86B22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3E03F-2B12-474D-AE48-308AFFF344DB}"/>
      </w:docPartPr>
      <w:docPartBody>
        <w:p w:rsidR="00FF0D3E" w:rsidRDefault="00B11833" w:rsidP="00B11833">
          <w:pPr>
            <w:pStyle w:val="AC1833B3FC2E487F85D9F2CE86B228C9"/>
          </w:pPr>
          <w:r>
            <w:t>Month, Day, Year</w:t>
          </w:r>
        </w:p>
      </w:docPartBody>
    </w:docPart>
    <w:docPart>
      <w:docPartPr>
        <w:name w:val="6E03A4CCE05F48219BE7C54F22621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B5ACB-D7CF-4AF1-946E-0FD028C62750}"/>
      </w:docPartPr>
      <w:docPartBody>
        <w:p w:rsidR="00FF0D3E" w:rsidRDefault="00B11833" w:rsidP="00B11833">
          <w:pPr>
            <w:pStyle w:val="6E03A4CCE05F48219BE7C54F22621F00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55D787047F5C4B438D66E30107B5A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4221C-3A5C-4645-9850-526A3F21FDB2}"/>
      </w:docPartPr>
      <w:docPartBody>
        <w:p w:rsidR="00FF0D3E" w:rsidRDefault="00B11833" w:rsidP="00B11833">
          <w:pPr>
            <w:pStyle w:val="55D787047F5C4B438D66E30107B5A46B"/>
          </w:pPr>
          <w:r w:rsidRPr="00292168">
            <w:t>THIS ACKNOWLEDGES THAT</w:t>
          </w:r>
        </w:p>
      </w:docPartBody>
    </w:docPart>
    <w:docPart>
      <w:docPartPr>
        <w:name w:val="5D0AFFA858ED4BEDAA6988409FD4C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D7AE2-C2C0-48FB-B01E-D0817F121162}"/>
      </w:docPartPr>
      <w:docPartBody>
        <w:p w:rsidR="00FF0D3E" w:rsidRDefault="00B11833" w:rsidP="00B11833">
          <w:pPr>
            <w:pStyle w:val="5D0AFFA858ED4BEDAA6988409FD4C0CC"/>
          </w:pPr>
          <w:r w:rsidRPr="005B09BE">
            <w:t>HAS SUCCESSFULLY COMPLETED THE</w:t>
          </w:r>
        </w:p>
      </w:docPartBody>
    </w:docPart>
    <w:docPart>
      <w:docPartPr>
        <w:name w:val="EC0B789A1A4B4C768BA343EE33D00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C9C61-C8AE-4F31-B3CB-DE369689B302}"/>
      </w:docPartPr>
      <w:docPartBody>
        <w:p w:rsidR="00FF0D3E" w:rsidRDefault="00B11833" w:rsidP="00B11833">
          <w:pPr>
            <w:pStyle w:val="EC0B789A1A4B4C768BA343EE33D00A56"/>
          </w:pPr>
          <w:r>
            <w:t>Month, Day, Year</w:t>
          </w:r>
        </w:p>
      </w:docPartBody>
    </w:docPart>
    <w:docPart>
      <w:docPartPr>
        <w:name w:val="32443F7DC59D401195A4EF231469A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225FB-24C9-45E2-B7DA-F8B004B807C2}"/>
      </w:docPartPr>
      <w:docPartBody>
        <w:p w:rsidR="00FF0D3E" w:rsidRDefault="00B11833" w:rsidP="00B11833">
          <w:pPr>
            <w:pStyle w:val="32443F7DC59D401195A4EF231469A813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5AEA390B192F4D158774FA6161A806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0669A-277D-49C9-B407-65C5FE50592C}"/>
      </w:docPartPr>
      <w:docPartBody>
        <w:p w:rsidR="00FF0D3E" w:rsidRDefault="00B11833" w:rsidP="00B11833">
          <w:pPr>
            <w:pStyle w:val="5AEA390B192F4D158774FA6161A806D2"/>
          </w:pPr>
          <w:r w:rsidRPr="00292168">
            <w:t>THIS ACKNOWLEDGES THAT</w:t>
          </w:r>
        </w:p>
      </w:docPartBody>
    </w:docPart>
    <w:docPart>
      <w:docPartPr>
        <w:name w:val="9C5B9DC300CC4DACA8E31344C9100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94980-8745-4DCC-A21D-15FAB1B67FEE}"/>
      </w:docPartPr>
      <w:docPartBody>
        <w:p w:rsidR="00FF0D3E" w:rsidRDefault="00B11833" w:rsidP="00B11833">
          <w:pPr>
            <w:pStyle w:val="9C5B9DC300CC4DACA8E31344C9100387"/>
          </w:pPr>
          <w:r w:rsidRPr="005B09BE">
            <w:t>HAS SUCCESSFULLY COMPLETED THE</w:t>
          </w:r>
        </w:p>
      </w:docPartBody>
    </w:docPart>
    <w:docPart>
      <w:docPartPr>
        <w:name w:val="BE2AE7B12E1242FF8FF077145922E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55E21-A4FB-4315-81EA-32D0C47DBE5D}"/>
      </w:docPartPr>
      <w:docPartBody>
        <w:p w:rsidR="00FF0D3E" w:rsidRDefault="00B11833" w:rsidP="00B11833">
          <w:pPr>
            <w:pStyle w:val="BE2AE7B12E1242FF8FF077145922E349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33"/>
    <w:rsid w:val="00343C90"/>
    <w:rsid w:val="00B11833"/>
    <w:rsid w:val="00FF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4265C5247644C488B262D0F4D153B3">
    <w:name w:val="D94265C5247644C488B262D0F4D153B3"/>
    <w:rsid w:val="00B11833"/>
  </w:style>
  <w:style w:type="paragraph" w:customStyle="1" w:styleId="0D1F0E2EE91C4A2DB6CFF1A61697AC22">
    <w:name w:val="0D1F0E2EE91C4A2DB6CFF1A61697AC22"/>
    <w:rsid w:val="00B11833"/>
  </w:style>
  <w:style w:type="paragraph" w:customStyle="1" w:styleId="27499E4F2E7D4C64A29ABE31EC53195F">
    <w:name w:val="27499E4F2E7D4C64A29ABE31EC53195F"/>
    <w:rsid w:val="00B11833"/>
  </w:style>
  <w:style w:type="paragraph" w:customStyle="1" w:styleId="CB5EDAE5F0794B0689A26E5C7416F67C">
    <w:name w:val="CB5EDAE5F0794B0689A26E5C7416F67C"/>
    <w:rsid w:val="00B11833"/>
  </w:style>
  <w:style w:type="paragraph" w:customStyle="1" w:styleId="E3EEBD9B7AC54AFDA1888503ABAE1133">
    <w:name w:val="E3EEBD9B7AC54AFDA1888503ABAE1133"/>
    <w:rsid w:val="00B11833"/>
  </w:style>
  <w:style w:type="paragraph" w:customStyle="1" w:styleId="19626FA34C1D4A489F95E299883F888D">
    <w:name w:val="19626FA34C1D4A489F95E299883F888D"/>
    <w:rsid w:val="00B11833"/>
  </w:style>
  <w:style w:type="paragraph" w:customStyle="1" w:styleId="2D87D48646434A66859231C73893829E">
    <w:name w:val="2D87D48646434A66859231C73893829E"/>
    <w:rsid w:val="00B11833"/>
  </w:style>
  <w:style w:type="paragraph" w:customStyle="1" w:styleId="901FE2A6A578490EBD976E2BB762B720">
    <w:name w:val="901FE2A6A578490EBD976E2BB762B720"/>
    <w:rsid w:val="00B11833"/>
  </w:style>
  <w:style w:type="paragraph" w:customStyle="1" w:styleId="C04F3A67CB7D44068E6EB7502516F85B">
    <w:name w:val="C04F3A67CB7D44068E6EB7502516F85B"/>
    <w:rsid w:val="00B11833"/>
  </w:style>
  <w:style w:type="paragraph" w:customStyle="1" w:styleId="AB55EE0B1AE7448A8B02FA4873D87010">
    <w:name w:val="AB55EE0B1AE7448A8B02FA4873D87010"/>
    <w:rsid w:val="00B11833"/>
  </w:style>
  <w:style w:type="paragraph" w:customStyle="1" w:styleId="1F9DE139E0BA4C7CA030F8590B4205FA">
    <w:name w:val="1F9DE139E0BA4C7CA030F8590B4205FA"/>
    <w:rsid w:val="00B11833"/>
  </w:style>
  <w:style w:type="paragraph" w:customStyle="1" w:styleId="049AF5BDD3FD4A5399B64BCF290D3005">
    <w:name w:val="049AF5BDD3FD4A5399B64BCF290D3005"/>
    <w:rsid w:val="00B11833"/>
  </w:style>
  <w:style w:type="paragraph" w:customStyle="1" w:styleId="901FF0B770B345B3B19ADE7D786472E6">
    <w:name w:val="901FF0B770B345B3B19ADE7D786472E6"/>
    <w:rsid w:val="00B11833"/>
  </w:style>
  <w:style w:type="paragraph" w:customStyle="1" w:styleId="50DF5DD652C840EB94026EC033775200">
    <w:name w:val="50DF5DD652C840EB94026EC033775200"/>
    <w:rsid w:val="00B11833"/>
  </w:style>
  <w:style w:type="paragraph" w:customStyle="1" w:styleId="032C09D3EF254726AECFE479B0A03C4C">
    <w:name w:val="032C09D3EF254726AECFE479B0A03C4C"/>
    <w:rsid w:val="00B11833"/>
  </w:style>
  <w:style w:type="paragraph" w:customStyle="1" w:styleId="48339F4F59CB432BAD1ED7FF419437C7">
    <w:name w:val="48339F4F59CB432BAD1ED7FF419437C7"/>
    <w:rsid w:val="00B11833"/>
  </w:style>
  <w:style w:type="paragraph" w:customStyle="1" w:styleId="DD8830C8CFEE43048E695A481B7C90F5">
    <w:name w:val="DD8830C8CFEE43048E695A481B7C90F5"/>
    <w:rsid w:val="00B11833"/>
  </w:style>
  <w:style w:type="paragraph" w:customStyle="1" w:styleId="393D324F4F254AAB9CCF72915EE915BD">
    <w:name w:val="393D324F4F254AAB9CCF72915EE915BD"/>
    <w:rsid w:val="00B11833"/>
  </w:style>
  <w:style w:type="paragraph" w:customStyle="1" w:styleId="B99B9C4BCC68455D809FF9A417574D79">
    <w:name w:val="B99B9C4BCC68455D809FF9A417574D79"/>
    <w:rsid w:val="00B11833"/>
  </w:style>
  <w:style w:type="paragraph" w:customStyle="1" w:styleId="ACCE28DA14274C4A857E00C9D432D7A9">
    <w:name w:val="ACCE28DA14274C4A857E00C9D432D7A9"/>
    <w:rsid w:val="00B11833"/>
  </w:style>
  <w:style w:type="paragraph" w:customStyle="1" w:styleId="8C78C5669C724316A012F5C0E0FD34EB">
    <w:name w:val="8C78C5669C724316A012F5C0E0FD34EB"/>
    <w:rsid w:val="00B11833"/>
  </w:style>
  <w:style w:type="paragraph" w:customStyle="1" w:styleId="35A15E5FC0F647D4A8E75993106EE3DD">
    <w:name w:val="35A15E5FC0F647D4A8E75993106EE3DD"/>
    <w:rsid w:val="00B11833"/>
  </w:style>
  <w:style w:type="paragraph" w:customStyle="1" w:styleId="F3D12D3EC0624602864AD328F8A1987D">
    <w:name w:val="F3D12D3EC0624602864AD328F8A1987D"/>
    <w:rsid w:val="00B11833"/>
  </w:style>
  <w:style w:type="paragraph" w:customStyle="1" w:styleId="07CE65AAEDB545FDB289BA6F2769FA31">
    <w:name w:val="07CE65AAEDB545FDB289BA6F2769FA31"/>
    <w:rsid w:val="00B11833"/>
  </w:style>
  <w:style w:type="paragraph" w:customStyle="1" w:styleId="D4504E8EC9C54B6F9281D79DEB306091">
    <w:name w:val="D4504E8EC9C54B6F9281D79DEB306091"/>
    <w:rsid w:val="00B11833"/>
  </w:style>
  <w:style w:type="paragraph" w:customStyle="1" w:styleId="6FE76C07C94C408C8CAFBA0EBA011BAC">
    <w:name w:val="6FE76C07C94C408C8CAFBA0EBA011BAC"/>
    <w:rsid w:val="00B11833"/>
  </w:style>
  <w:style w:type="paragraph" w:customStyle="1" w:styleId="CAA75E59E4024BBC98F5E277CC039CAD">
    <w:name w:val="CAA75E59E4024BBC98F5E277CC039CAD"/>
    <w:rsid w:val="00B11833"/>
  </w:style>
  <w:style w:type="paragraph" w:customStyle="1" w:styleId="D622C5338AA84817AE2B12087598C614">
    <w:name w:val="D622C5338AA84817AE2B12087598C614"/>
    <w:rsid w:val="00B11833"/>
  </w:style>
  <w:style w:type="paragraph" w:customStyle="1" w:styleId="A91AE44A691C4C7A96DF9DC5286D1C96">
    <w:name w:val="A91AE44A691C4C7A96DF9DC5286D1C96"/>
    <w:rsid w:val="00B11833"/>
  </w:style>
  <w:style w:type="paragraph" w:customStyle="1" w:styleId="54889F3B1F834792BC6CF697774E1A2B">
    <w:name w:val="54889F3B1F834792BC6CF697774E1A2B"/>
    <w:rsid w:val="00B11833"/>
  </w:style>
  <w:style w:type="paragraph" w:customStyle="1" w:styleId="29343FA57CC04DEE9E6F718016DDD5C0">
    <w:name w:val="29343FA57CC04DEE9E6F718016DDD5C0"/>
    <w:rsid w:val="00B11833"/>
  </w:style>
  <w:style w:type="paragraph" w:customStyle="1" w:styleId="AC1833B3FC2E487F85D9F2CE86B228C9">
    <w:name w:val="AC1833B3FC2E487F85D9F2CE86B228C9"/>
    <w:rsid w:val="00B11833"/>
  </w:style>
  <w:style w:type="paragraph" w:customStyle="1" w:styleId="6E03A4CCE05F48219BE7C54F22621F00">
    <w:name w:val="6E03A4CCE05F48219BE7C54F22621F00"/>
    <w:rsid w:val="00B11833"/>
  </w:style>
  <w:style w:type="paragraph" w:customStyle="1" w:styleId="55D787047F5C4B438D66E30107B5A46B">
    <w:name w:val="55D787047F5C4B438D66E30107B5A46B"/>
    <w:rsid w:val="00B11833"/>
  </w:style>
  <w:style w:type="paragraph" w:customStyle="1" w:styleId="5D0AFFA858ED4BEDAA6988409FD4C0CC">
    <w:name w:val="5D0AFFA858ED4BEDAA6988409FD4C0CC"/>
    <w:rsid w:val="00B11833"/>
  </w:style>
  <w:style w:type="paragraph" w:customStyle="1" w:styleId="EC0B789A1A4B4C768BA343EE33D00A56">
    <w:name w:val="EC0B789A1A4B4C768BA343EE33D00A56"/>
    <w:rsid w:val="00B11833"/>
  </w:style>
  <w:style w:type="paragraph" w:customStyle="1" w:styleId="32443F7DC59D401195A4EF231469A813">
    <w:name w:val="32443F7DC59D401195A4EF231469A813"/>
    <w:rsid w:val="00B11833"/>
  </w:style>
  <w:style w:type="paragraph" w:customStyle="1" w:styleId="5AEA390B192F4D158774FA6161A806D2">
    <w:name w:val="5AEA390B192F4D158774FA6161A806D2"/>
    <w:rsid w:val="00B11833"/>
  </w:style>
  <w:style w:type="paragraph" w:customStyle="1" w:styleId="9C5B9DC300CC4DACA8E31344C9100387">
    <w:name w:val="9C5B9DC300CC4DACA8E31344C9100387"/>
    <w:rsid w:val="00B11833"/>
  </w:style>
  <w:style w:type="paragraph" w:customStyle="1" w:styleId="BE2AE7B12E1242FF8FF077145922E349">
    <w:name w:val="BE2AE7B12E1242FF8FF077145922E349"/>
    <w:rsid w:val="00B11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10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2026-07-08T07:41:00Z</dcterms:created>
  <dcterms:modified xsi:type="dcterms:W3CDTF">2026-07-08T07:42:00Z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